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BB7166" w:rsidP="00132571">
      <w:pPr>
        <w:pStyle w:val="ISProposalTitle28pt"/>
        <w:rPr>
          <w:rFonts w:cs="Arial"/>
          <w:lang w:val="en-US"/>
        </w:rPr>
      </w:pPr>
      <w:r w:rsidRPr="008E2931">
        <w:rPr>
          <w:rFonts w:cs="Arial"/>
          <w:lang w:val="en-US"/>
        </w:rPr>
        <w:t xml:space="preserve">Advanced </w:t>
      </w:r>
      <w:r w:rsidR="005D72B9">
        <w:rPr>
          <w:rFonts w:cs="Arial"/>
          <w:lang w:val="en-US"/>
        </w:rPr>
        <w:t>Order/Cart</w:t>
      </w:r>
      <w:r w:rsidRPr="008E2931">
        <w:rPr>
          <w:rFonts w:cs="Arial"/>
          <w:lang w:val="en-US"/>
        </w:rPr>
        <w:t xml:space="preserve"> Search</w:t>
      </w:r>
      <w:r w:rsidR="00697E24" w:rsidRPr="008E2931">
        <w:rPr>
          <w:rFonts w:cs="Arial"/>
          <w:lang w:val="en-US"/>
        </w:rPr>
        <w:t xml:space="preserve"> M</w:t>
      </w:r>
      <w:r w:rsidR="00DE0666" w:rsidRPr="008E2931">
        <w:rPr>
          <w:rFonts w:cs="Arial"/>
          <w:lang w:val="en-US"/>
        </w:rPr>
        <w:t>odule</w:t>
      </w:r>
    </w:p>
    <w:p w:rsidR="00CF4C65" w:rsidRPr="008E2931" w:rsidRDefault="00DE0666" w:rsidP="00132571">
      <w:pPr>
        <w:pStyle w:val="ISProposalSubTitle20pt"/>
        <w:rPr>
          <w:lang w:val="en-US"/>
        </w:rPr>
      </w:pPr>
      <w:r w:rsidRPr="008E2931">
        <w:rPr>
          <w:lang w:val="en-US"/>
        </w:rPr>
        <w:t xml:space="preserve">Technical </w:t>
      </w:r>
      <w:r w:rsidR="006D5DD1" w:rsidRPr="008E2931">
        <w:rPr>
          <w:lang w:val="en-US"/>
        </w:rPr>
        <w:t>Design D</w:t>
      </w:r>
      <w:r w:rsidRPr="008E2931">
        <w:rPr>
          <w:lang w:val="en-US"/>
        </w:rPr>
        <w:t>ocumentation</w:t>
      </w:r>
    </w:p>
    <w:p w:rsidR="001A4198" w:rsidRPr="008E2931" w:rsidRDefault="001A4198" w:rsidP="001A4198">
      <w:pPr>
        <w:rPr>
          <w:rStyle w:val="StyleBackground1"/>
          <w:lang w:val="en-US"/>
        </w:rPr>
      </w:pPr>
    </w:p>
    <w:p w:rsidR="001A4198" w:rsidRPr="008E2931" w:rsidRDefault="001A4198" w:rsidP="001A4198">
      <w:pPr>
        <w:rPr>
          <w:rStyle w:val="StyleBackground1"/>
          <w:color w:val="auto"/>
          <w:lang w:val="en-US"/>
        </w:rPr>
      </w:pP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Document History</w:t>
      </w:r>
    </w:p>
    <w:tbl>
      <w:tblPr>
        <w:tblStyle w:val="TableGrid"/>
        <w:tblW w:w="0" w:type="auto"/>
        <w:tblLook w:val="04A0"/>
      </w:tblPr>
      <w:tblGrid>
        <w:gridCol w:w="2599"/>
        <w:gridCol w:w="2599"/>
        <w:gridCol w:w="2599"/>
        <w:gridCol w:w="2600"/>
      </w:tblGrid>
      <w:tr w:rsidR="005368C1" w:rsidRPr="008E2931" w:rsidTr="00A06AE4"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Updated By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Date</w:t>
            </w:r>
          </w:p>
        </w:tc>
        <w:tc>
          <w:tcPr>
            <w:tcW w:w="2600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Comments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641B96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1.0</w:t>
            </w:r>
          </w:p>
        </w:tc>
        <w:tc>
          <w:tcPr>
            <w:tcW w:w="2599" w:type="dxa"/>
          </w:tcPr>
          <w:p w:rsidR="005368C1" w:rsidRPr="008E2931" w:rsidRDefault="00C37590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Shashank Bezalwar</w:t>
            </w:r>
          </w:p>
        </w:tc>
        <w:tc>
          <w:tcPr>
            <w:tcW w:w="2599" w:type="dxa"/>
          </w:tcPr>
          <w:p w:rsidR="005368C1" w:rsidRPr="008E2931" w:rsidRDefault="005D72B9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10</w:t>
            </w:r>
            <w:r w:rsidR="00C37590"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/02/2015</w:t>
            </w:r>
          </w:p>
        </w:tc>
        <w:tc>
          <w:tcPr>
            <w:tcW w:w="2600" w:type="dxa"/>
          </w:tcPr>
          <w:p w:rsidR="005368C1" w:rsidRPr="008E2931" w:rsidRDefault="00C37590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Initial Draft</w:t>
            </w:r>
          </w:p>
        </w:tc>
      </w:tr>
      <w:tr w:rsidR="00AC673F" w:rsidRPr="008E2931" w:rsidTr="005368C1">
        <w:tc>
          <w:tcPr>
            <w:tcW w:w="2599" w:type="dxa"/>
          </w:tcPr>
          <w:p w:rsidR="00AC673F" w:rsidRPr="008E2931" w:rsidRDefault="00AC673F" w:rsidP="00BA72A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2</w:t>
            </w: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.0</w:t>
            </w:r>
          </w:p>
        </w:tc>
        <w:tc>
          <w:tcPr>
            <w:tcW w:w="2599" w:type="dxa"/>
          </w:tcPr>
          <w:p w:rsidR="00AC673F" w:rsidRPr="008E2931" w:rsidRDefault="00AC673F" w:rsidP="00BA72A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Shashank Bezalwar</w:t>
            </w:r>
          </w:p>
        </w:tc>
        <w:tc>
          <w:tcPr>
            <w:tcW w:w="2599" w:type="dxa"/>
          </w:tcPr>
          <w:p w:rsidR="00AC673F" w:rsidRPr="008E2931" w:rsidRDefault="00AC673F" w:rsidP="00AC673F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27</w:t>
            </w: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/0</w:t>
            </w: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4</w:t>
            </w: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/2015</w:t>
            </w:r>
          </w:p>
        </w:tc>
        <w:tc>
          <w:tcPr>
            <w:tcW w:w="2600" w:type="dxa"/>
          </w:tcPr>
          <w:p w:rsidR="00AC673F" w:rsidRPr="008E2931" w:rsidRDefault="00AC673F" w:rsidP="00BA72A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Updated document to add the additional modifications done during development.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</w:tbl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</w:p>
    <w:p w:rsidR="00305FB0" w:rsidRPr="008E2931" w:rsidRDefault="00305FB0" w:rsidP="00305FB0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t>Document Sign-Off</w:t>
      </w:r>
    </w:p>
    <w:tbl>
      <w:tblPr>
        <w:tblStyle w:val="TableGrid"/>
        <w:tblW w:w="0" w:type="auto"/>
        <w:tblLook w:val="04A0"/>
      </w:tblPr>
      <w:tblGrid>
        <w:gridCol w:w="3465"/>
        <w:gridCol w:w="3466"/>
        <w:gridCol w:w="3466"/>
      </w:tblGrid>
      <w:tr w:rsidR="00305FB0" w:rsidRPr="008E2931" w:rsidTr="00A06AE4">
        <w:tc>
          <w:tcPr>
            <w:tcW w:w="3465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305FB0" w:rsidRPr="008E2931" w:rsidTr="00305FB0">
        <w:tc>
          <w:tcPr>
            <w:tcW w:w="3465" w:type="dxa"/>
          </w:tcPr>
          <w:p w:rsidR="00305FB0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Pascal ESPINOUSE</w:t>
            </w: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8E2931" w:rsidTr="00305FB0">
        <w:tc>
          <w:tcPr>
            <w:tcW w:w="3465" w:type="dxa"/>
          </w:tcPr>
          <w:p w:rsid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Aliasgar Muchhala</w:t>
            </w: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8E2931" w:rsidTr="00305FB0">
        <w:tc>
          <w:tcPr>
            <w:tcW w:w="3465" w:type="dxa"/>
          </w:tcPr>
          <w:p w:rsid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Gyaneshwar Dubey</w:t>
            </w: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</w:tbl>
    <w:p w:rsidR="007D0171" w:rsidRDefault="007D0171" w:rsidP="00FC6778">
      <w:pPr>
        <w:pStyle w:val="IS-TOCTitleCentered"/>
        <w:rPr>
          <w:rFonts w:cs="Arial"/>
          <w:lang w:val="en-US"/>
        </w:rPr>
      </w:pPr>
    </w:p>
    <w:p w:rsidR="007D0171" w:rsidRDefault="007D0171" w:rsidP="00FC6778">
      <w:pPr>
        <w:pStyle w:val="IS-TOCTitleCentered"/>
        <w:rPr>
          <w:rFonts w:cs="Arial"/>
          <w:lang w:val="en-US"/>
        </w:rPr>
      </w:pPr>
    </w:p>
    <w:p w:rsidR="007D0171" w:rsidRDefault="007D0171" w:rsidP="00FC6778">
      <w:pPr>
        <w:pStyle w:val="IS-TOCTitleCentered"/>
        <w:rPr>
          <w:rFonts w:cs="Arial"/>
          <w:lang w:val="en-US"/>
        </w:rPr>
      </w:pPr>
    </w:p>
    <w:p w:rsidR="00055A3C" w:rsidRPr="008E2931" w:rsidRDefault="00D017C2" w:rsidP="00FC6778">
      <w:pPr>
        <w:pStyle w:val="IS-TOCTitleCentered"/>
        <w:rPr>
          <w:rFonts w:cs="Arial"/>
          <w:lang w:val="en-US"/>
        </w:rPr>
      </w:pPr>
      <w:r w:rsidRPr="008E2931">
        <w:rPr>
          <w:rFonts w:cs="Arial"/>
          <w:lang w:val="en-US"/>
        </w:rPr>
        <w:t>Table of Contents</w:t>
      </w:r>
    </w:p>
    <w:p w:rsidR="004B1089" w:rsidRDefault="001B5DA2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1B5DA2">
        <w:rPr>
          <w:noProof w:val="0"/>
          <w:color w:val="009BCC" w:themeColor="text2"/>
          <w:lang w:val="en-US"/>
        </w:rPr>
        <w:fldChar w:fldCharType="begin"/>
      </w:r>
      <w:r w:rsidR="002B6EB2" w:rsidRPr="008E2931">
        <w:rPr>
          <w:noProof w:val="0"/>
          <w:lang w:val="en-US"/>
        </w:rPr>
        <w:instrText xml:space="preserve"> TOC \o "1-3" \h \z \u </w:instrText>
      </w:r>
      <w:r w:rsidRPr="001B5DA2">
        <w:rPr>
          <w:noProof w:val="0"/>
          <w:color w:val="009BCC" w:themeColor="text2"/>
          <w:lang w:val="en-US"/>
        </w:rPr>
        <w:fldChar w:fldCharType="separate"/>
      </w:r>
      <w:hyperlink w:anchor="_Toc411349056" w:history="1">
        <w:r w:rsidR="004B1089" w:rsidRPr="002C4029">
          <w:rPr>
            <w:rStyle w:val="Hyperlink"/>
            <w:w w:val="0"/>
            <w:lang w:val="en-US"/>
          </w:rPr>
          <w:t>1.</w:t>
        </w:r>
        <w:r w:rsidR="004B108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Introduction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57" w:history="1">
        <w:r w:rsidR="004B1089" w:rsidRPr="002C4029">
          <w:rPr>
            <w:rStyle w:val="Hyperlink"/>
            <w:lang w:val="en-US"/>
          </w:rPr>
          <w:t>1.1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Purpose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58" w:history="1">
        <w:r w:rsidR="004B1089" w:rsidRPr="002C4029">
          <w:rPr>
            <w:rStyle w:val="Hyperlink"/>
            <w:lang w:val="en-US"/>
          </w:rPr>
          <w:t>1.2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Intended Audience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60" w:history="1">
        <w:r w:rsidR="004B1089" w:rsidRPr="002C4029">
          <w:rPr>
            <w:rStyle w:val="Hyperlink"/>
            <w:lang w:val="en-US"/>
          </w:rPr>
          <w:t>1.3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Document Scope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62" w:history="1">
        <w:r w:rsidR="004B1089" w:rsidRPr="002C4029">
          <w:rPr>
            <w:rStyle w:val="Hyperlink"/>
            <w:lang w:val="en-US"/>
          </w:rPr>
          <w:t>1.4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Functional Rules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71" w:history="1">
        <w:r w:rsidR="004B1089" w:rsidRPr="002C4029">
          <w:rPr>
            <w:rStyle w:val="Hyperlink"/>
            <w:lang w:val="en-US"/>
          </w:rPr>
          <w:t>1.5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Assumptions/Restrictions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77" w:history="1">
        <w:r w:rsidR="004B1089" w:rsidRPr="002C4029">
          <w:rPr>
            <w:rStyle w:val="Hyperlink"/>
            <w:lang w:val="en-US"/>
          </w:rPr>
          <w:t>1.6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Documents Structure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78" w:history="1">
        <w:r w:rsidR="004B1089" w:rsidRPr="002C4029">
          <w:rPr>
            <w:rStyle w:val="Hyperlink"/>
            <w:lang w:val="en-US"/>
          </w:rPr>
          <w:t>1.7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Additional Resources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1349079" w:history="1">
        <w:r w:rsidR="004B1089" w:rsidRPr="002C4029">
          <w:rPr>
            <w:rStyle w:val="Hyperlink"/>
            <w:w w:val="0"/>
            <w:lang w:val="en-US"/>
          </w:rPr>
          <w:t>2.</w:t>
        </w:r>
        <w:r w:rsidR="004B108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High Level Design Diagram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80" w:history="1">
        <w:r w:rsidR="004B1089" w:rsidRPr="002C4029">
          <w:rPr>
            <w:rStyle w:val="Hyperlink"/>
            <w:lang w:val="en-US"/>
          </w:rPr>
          <w:t>2.1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Overview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81" w:history="1">
        <w:r w:rsidR="004B1089" w:rsidRPr="002C4029">
          <w:rPr>
            <w:rStyle w:val="Hyperlink"/>
            <w:lang w:val="en-US"/>
          </w:rPr>
          <w:t>2.2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Sequence Diagram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82" w:history="1">
        <w:r w:rsidR="004B1089" w:rsidRPr="002C4029">
          <w:rPr>
            <w:rStyle w:val="Hyperlink"/>
            <w:lang w:val="en-US"/>
          </w:rPr>
          <w:t>2.3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Use Case Diagram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1349083" w:history="1">
        <w:r w:rsidR="004B1089" w:rsidRPr="002C4029">
          <w:rPr>
            <w:rStyle w:val="Hyperlink"/>
            <w:w w:val="0"/>
            <w:lang w:val="en-US"/>
          </w:rPr>
          <w:t>3.</w:t>
        </w:r>
        <w:r w:rsidR="004B108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Detailed Application Design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84" w:history="1">
        <w:r w:rsidR="004B1089" w:rsidRPr="002C4029">
          <w:rPr>
            <w:rStyle w:val="Hyperlink"/>
            <w:lang w:val="en-US"/>
          </w:rPr>
          <w:t>3.1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Class Diagram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85" w:history="1">
        <w:r w:rsidR="004B1089" w:rsidRPr="002C4029">
          <w:rPr>
            <w:rStyle w:val="Hyperlink"/>
            <w:lang w:val="en-US"/>
          </w:rPr>
          <w:t>3.2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Beans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86" w:history="1">
        <w:r w:rsidR="004B1089" w:rsidRPr="002C4029">
          <w:rPr>
            <w:rStyle w:val="Hyperlink"/>
            <w:lang w:val="en-US"/>
          </w:rPr>
          <w:t>3.3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Facade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87" w:history="1">
        <w:r w:rsidR="004B1089" w:rsidRPr="002C4029">
          <w:rPr>
            <w:rStyle w:val="Hyperlink"/>
            <w:lang w:val="en-US"/>
          </w:rPr>
          <w:t>3.4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Strategy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88" w:history="1">
        <w:r w:rsidR="004B1089" w:rsidRPr="002C4029">
          <w:rPr>
            <w:rStyle w:val="Hyperlink"/>
            <w:lang w:val="en-US"/>
          </w:rPr>
          <w:t>3.5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Controller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89" w:history="1">
        <w:r w:rsidR="004B1089" w:rsidRPr="002C4029">
          <w:rPr>
            <w:rStyle w:val="Hyperlink"/>
            <w:lang w:val="en-US"/>
          </w:rPr>
          <w:t>3.6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View/JSP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1349090" w:history="1">
        <w:r w:rsidR="004B1089" w:rsidRPr="002C4029">
          <w:rPr>
            <w:rStyle w:val="Hyperlink"/>
            <w:w w:val="0"/>
            <w:lang w:val="en-US"/>
          </w:rPr>
          <w:t>4.</w:t>
        </w:r>
        <w:r w:rsidR="004B108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Database architecture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91" w:history="1">
        <w:r w:rsidR="004B1089" w:rsidRPr="002C4029">
          <w:rPr>
            <w:rStyle w:val="Hyperlink"/>
            <w:lang w:val="en-US"/>
          </w:rPr>
          <w:t>4.1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ER Diagram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1349092" w:history="1">
        <w:r w:rsidR="004B1089" w:rsidRPr="002C4029">
          <w:rPr>
            <w:rStyle w:val="Hyperlink"/>
            <w:w w:val="0"/>
            <w:lang w:val="en-US"/>
          </w:rPr>
          <w:t>5.</w:t>
        </w:r>
        <w:r w:rsidR="004B108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Exception Handling and Logging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93" w:history="1">
        <w:r w:rsidR="004B1089" w:rsidRPr="002C4029">
          <w:rPr>
            <w:rStyle w:val="Hyperlink"/>
            <w:lang w:val="en-US"/>
          </w:rPr>
          <w:t>5.1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Exception Scenarios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96" w:history="1">
        <w:r w:rsidR="004B1089" w:rsidRPr="002C4029">
          <w:rPr>
            <w:rStyle w:val="Hyperlink"/>
            <w:lang w:val="en-US"/>
          </w:rPr>
          <w:t>5.2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Exception Handling: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97" w:history="1">
        <w:r w:rsidR="004B1089" w:rsidRPr="002C4029">
          <w:rPr>
            <w:rStyle w:val="Hyperlink"/>
            <w:lang w:val="en-US"/>
          </w:rPr>
          <w:t>5.3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Logging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1349098" w:history="1">
        <w:r w:rsidR="004B1089" w:rsidRPr="002C4029">
          <w:rPr>
            <w:rStyle w:val="Hyperlink"/>
            <w:w w:val="0"/>
            <w:lang w:val="en-US"/>
          </w:rPr>
          <w:t>6.</w:t>
        </w:r>
        <w:r w:rsidR="004B108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Installation and Configuration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099" w:history="1">
        <w:r w:rsidR="004B1089" w:rsidRPr="002C4029">
          <w:rPr>
            <w:rStyle w:val="Hyperlink"/>
            <w:lang w:val="en-US"/>
          </w:rPr>
          <w:t>6.1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Installation steps for the addon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1349100" w:history="1">
        <w:r w:rsidR="004B1089" w:rsidRPr="002C4029">
          <w:rPr>
            <w:rStyle w:val="Hyperlink"/>
            <w:lang w:val="en-US"/>
          </w:rPr>
          <w:t>6.2</w:t>
        </w:r>
        <w:r w:rsidR="004B108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Configuration steps for  the addon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B1089" w:rsidRDefault="001B5DA2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1349101" w:history="1">
        <w:r w:rsidR="004B1089" w:rsidRPr="002C4029">
          <w:rPr>
            <w:rStyle w:val="Hyperlink"/>
            <w:w w:val="0"/>
            <w:lang w:val="en-US"/>
          </w:rPr>
          <w:t>7.</w:t>
        </w:r>
        <w:r w:rsidR="004B108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4B1089" w:rsidRPr="002C4029">
          <w:rPr>
            <w:rStyle w:val="Hyperlink"/>
            <w:lang w:val="en-US"/>
          </w:rPr>
          <w:t>Appendix A</w:t>
        </w:r>
        <w:r w:rsidR="004B1089" w:rsidRPr="002C4029">
          <w:rPr>
            <w:rStyle w:val="Hyperlink"/>
            <w:i/>
            <w:iCs/>
            <w:lang w:val="en-US"/>
          </w:rPr>
          <w:t xml:space="preserve"> – Glossary of terms</w:t>
        </w:r>
        <w:r w:rsidR="004B1089">
          <w:rPr>
            <w:webHidden/>
          </w:rPr>
          <w:tab/>
        </w:r>
        <w:r>
          <w:rPr>
            <w:webHidden/>
          </w:rPr>
          <w:fldChar w:fldCharType="begin"/>
        </w:r>
        <w:r w:rsidR="004B1089">
          <w:rPr>
            <w:webHidden/>
          </w:rPr>
          <w:instrText xml:space="preserve"> PAGEREF _Toc411349101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1089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55A3C" w:rsidRPr="008E2931" w:rsidRDefault="001B5DA2" w:rsidP="00E43A6A">
      <w:pPr>
        <w:rPr>
          <w:lang w:val="en-US"/>
        </w:rPr>
      </w:pPr>
      <w:r w:rsidRPr="008E2931">
        <w:rPr>
          <w:b/>
          <w:color w:val="009BCC"/>
          <w:sz w:val="22"/>
          <w:lang w:val="en-US"/>
        </w:rPr>
        <w:fldChar w:fldCharType="end"/>
      </w:r>
    </w:p>
    <w:p w:rsidR="0023739F" w:rsidRPr="008E2931" w:rsidRDefault="0023739F">
      <w:pPr>
        <w:kinsoku/>
        <w:spacing w:before="0" w:line="240" w:lineRule="auto"/>
        <w:rPr>
          <w:color w:val="000000" w:themeColor="text1"/>
          <w:lang w:val="en-US"/>
        </w:rPr>
      </w:pPr>
      <w:r w:rsidRPr="008E2931">
        <w:rPr>
          <w:lang w:val="en-US"/>
        </w:rPr>
        <w:br w:type="page"/>
      </w:r>
    </w:p>
    <w:p w:rsidR="004245A5" w:rsidRPr="008E2931" w:rsidRDefault="002D1CCE" w:rsidP="002D1CCE">
      <w:pPr>
        <w:pStyle w:val="IS-Heading1"/>
        <w:rPr>
          <w:lang w:val="en-US"/>
        </w:rPr>
      </w:pPr>
      <w:bookmarkStart w:id="0" w:name="_Toc411349056"/>
      <w:r w:rsidRPr="008E2931">
        <w:rPr>
          <w:lang w:val="en-US"/>
        </w:rPr>
        <w:lastRenderedPageBreak/>
        <w:t>Introduction</w:t>
      </w:r>
      <w:bookmarkEnd w:id="0"/>
      <w:r w:rsidRPr="008E2931">
        <w:rPr>
          <w:lang w:val="en-US"/>
        </w:rPr>
        <w:t xml:space="preserve"> </w:t>
      </w:r>
    </w:p>
    <w:p w:rsidR="002D1CCE" w:rsidRPr="008E2931" w:rsidRDefault="007F0059" w:rsidP="00DC2C49">
      <w:pPr>
        <w:pStyle w:val="IS-Heading2"/>
        <w:rPr>
          <w:lang w:val="en-US"/>
        </w:rPr>
      </w:pPr>
      <w:bookmarkStart w:id="1" w:name="_Toc411349057"/>
      <w:r w:rsidRPr="008E2931">
        <w:rPr>
          <w:lang w:val="en-US"/>
        </w:rPr>
        <w:t>Purpose</w:t>
      </w:r>
      <w:bookmarkEnd w:id="1"/>
      <w:r w:rsidRPr="008E2931">
        <w:rPr>
          <w:lang w:val="en-US"/>
        </w:rPr>
        <w:t xml:space="preserve"> </w:t>
      </w:r>
    </w:p>
    <w:p w:rsidR="00833896" w:rsidRPr="008E2931" w:rsidRDefault="007B4372" w:rsidP="0027018E">
      <w:pPr>
        <w:pStyle w:val="IS-Bodytext"/>
        <w:ind w:left="900"/>
        <w:rPr>
          <w:lang w:val="en-US"/>
        </w:rPr>
      </w:pPr>
      <w:r w:rsidRPr="008E2931">
        <w:rPr>
          <w:lang w:val="en-US"/>
        </w:rPr>
        <w:t xml:space="preserve">This document is the Technical Design Document which provides information of </w:t>
      </w:r>
      <w:r w:rsidR="00721061" w:rsidRPr="008E2931">
        <w:rPr>
          <w:lang w:val="en-US"/>
        </w:rPr>
        <w:t xml:space="preserve">advanced </w:t>
      </w:r>
      <w:r w:rsidR="00C76239">
        <w:rPr>
          <w:lang w:val="en-US"/>
        </w:rPr>
        <w:t>order/cart</w:t>
      </w:r>
      <w:r w:rsidR="00721061" w:rsidRPr="008E2931">
        <w:rPr>
          <w:lang w:val="en-US"/>
        </w:rPr>
        <w:t xml:space="preserve"> search</w:t>
      </w:r>
      <w:r w:rsidR="00FB7AC6" w:rsidRPr="008E2931">
        <w:rPr>
          <w:lang w:val="en-US"/>
        </w:rPr>
        <w:t xml:space="preserve"> addon</w:t>
      </w:r>
      <w:r w:rsidRPr="008E2931">
        <w:rPr>
          <w:lang w:val="en-US"/>
        </w:rPr>
        <w:t xml:space="preserve"> and steps to configure the module. </w:t>
      </w:r>
      <w:r w:rsidR="00833896" w:rsidRPr="008E2931">
        <w:rPr>
          <w:lang w:val="en-US"/>
        </w:rPr>
        <w:t>It covers:</w:t>
      </w:r>
    </w:p>
    <w:p w:rsidR="00833896" w:rsidRPr="008E2931" w:rsidRDefault="009503AE" w:rsidP="002A71F9">
      <w:pPr>
        <w:pStyle w:val="ListParagraph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High Level Design</w:t>
      </w:r>
    </w:p>
    <w:p w:rsidR="00833896" w:rsidRPr="008E2931" w:rsidRDefault="00833896" w:rsidP="002A71F9">
      <w:pPr>
        <w:pStyle w:val="ListParagraph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Application Architecture</w:t>
      </w:r>
    </w:p>
    <w:p w:rsidR="00833896" w:rsidRPr="008E2931" w:rsidRDefault="00833896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Database Architecture</w:t>
      </w:r>
    </w:p>
    <w:p w:rsidR="005767E2" w:rsidRPr="008E2931" w:rsidRDefault="005767E2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Installation Steps</w:t>
      </w:r>
    </w:p>
    <w:p w:rsidR="00E6662E" w:rsidRPr="008E2931" w:rsidRDefault="00E6662E" w:rsidP="00DC2C49">
      <w:pPr>
        <w:pStyle w:val="IS-Heading2"/>
        <w:rPr>
          <w:lang w:val="en-US"/>
        </w:rPr>
      </w:pPr>
      <w:bookmarkStart w:id="2" w:name="_Toc411349058"/>
      <w:r w:rsidRPr="008E2931">
        <w:rPr>
          <w:lang w:val="en-US"/>
        </w:rPr>
        <w:lastRenderedPageBreak/>
        <w:t>Intended Audience</w:t>
      </w:r>
      <w:bookmarkEnd w:id="2"/>
    </w:p>
    <w:p w:rsidR="00F60024" w:rsidRPr="008E2931" w:rsidRDefault="00F60024" w:rsidP="00F60024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3" w:name="_Toc410834946"/>
      <w:bookmarkStart w:id="4" w:name="_Toc410837569"/>
      <w:bookmarkStart w:id="5" w:name="_Toc410922581"/>
      <w:bookmarkStart w:id="6" w:name="_Toc410931663"/>
      <w:bookmarkStart w:id="7" w:name="_Toc411260771"/>
      <w:bookmarkStart w:id="8" w:name="_Toc411269397"/>
      <w:bookmarkStart w:id="9" w:name="_Toc411349059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This document is aimed at Hybris developers and </w:t>
      </w:r>
      <w:r w:rsidR="00620481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echnical members who </w:t>
      </w:r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want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to implement the </w:t>
      </w:r>
      <w:r w:rsidR="0017003D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advanced </w:t>
      </w:r>
      <w:r w:rsidR="00701274"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order/cart</w:t>
      </w:r>
      <w:r w:rsidR="0017003D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search </w:t>
      </w:r>
      <w:r w:rsidR="00FB7AC6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addon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 Hybris</w:t>
      </w:r>
      <w:r w:rsidR="00EC1B1F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3"/>
      <w:bookmarkEnd w:id="4"/>
      <w:bookmarkEnd w:id="5"/>
      <w:bookmarkEnd w:id="6"/>
      <w:bookmarkEnd w:id="7"/>
      <w:bookmarkEnd w:id="8"/>
      <w:bookmarkEnd w:id="9"/>
    </w:p>
    <w:p w:rsidR="00E6662E" w:rsidRPr="008E2931" w:rsidRDefault="00B07E42" w:rsidP="00DC2C49">
      <w:pPr>
        <w:pStyle w:val="IS-Heading2"/>
        <w:rPr>
          <w:lang w:val="en-US"/>
        </w:rPr>
      </w:pPr>
      <w:bookmarkStart w:id="10" w:name="_Toc411349060"/>
      <w:r w:rsidRPr="008E2931">
        <w:rPr>
          <w:lang w:val="en-US"/>
        </w:rPr>
        <w:t>Document Scope</w:t>
      </w:r>
      <w:bookmarkEnd w:id="10"/>
    </w:p>
    <w:p w:rsidR="00F53C13" w:rsidRPr="008E2931" w:rsidRDefault="00F53C13" w:rsidP="00F53C13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11" w:name="_Toc410834948"/>
      <w:bookmarkStart w:id="12" w:name="_Toc410837571"/>
      <w:bookmarkStart w:id="13" w:name="_Toc410922583"/>
      <w:bookmarkStart w:id="14" w:name="_Toc410931665"/>
      <w:bookmarkStart w:id="15" w:name="_Toc411260773"/>
      <w:bookmarkStart w:id="16" w:name="_Toc411269399"/>
      <w:bookmarkStart w:id="17" w:name="_Toc411349061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This document </w:t>
      </w:r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covers the details about the sprint 1 </w:t>
      </w:r>
      <w:r w:rsidR="008507F3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advanced </w:t>
      </w:r>
      <w:r w:rsidR="00701274"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order/cart</w:t>
      </w:r>
      <w:r w:rsidR="008507F3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search </w:t>
      </w:r>
      <w:r w:rsidR="00C43B08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addon</w:t>
      </w:r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11"/>
      <w:bookmarkEnd w:id="12"/>
      <w:bookmarkEnd w:id="13"/>
      <w:bookmarkEnd w:id="14"/>
      <w:bookmarkEnd w:id="15"/>
      <w:bookmarkEnd w:id="16"/>
      <w:bookmarkEnd w:id="17"/>
      <w:r w:rsidR="00F615F0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</w:p>
    <w:p w:rsidR="000B5FBB" w:rsidRPr="008E2931" w:rsidRDefault="000B5FBB" w:rsidP="00DC2C49">
      <w:pPr>
        <w:pStyle w:val="IS-Heading2"/>
        <w:rPr>
          <w:lang w:val="en-US"/>
        </w:rPr>
      </w:pPr>
      <w:bookmarkStart w:id="18" w:name="_Toc411349062"/>
      <w:r w:rsidRPr="008E2931">
        <w:rPr>
          <w:lang w:val="en-US"/>
        </w:rPr>
        <w:t>Functional Rules</w:t>
      </w:r>
      <w:bookmarkEnd w:id="18"/>
    </w:p>
    <w:p w:rsidR="001A7303" w:rsidRDefault="001A7303" w:rsidP="00701274">
      <w:pPr>
        <w:pStyle w:val="IS-Heading2"/>
        <w:numPr>
          <w:ilvl w:val="0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19" w:name="_Toc411260775"/>
      <w:bookmarkStart w:id="20" w:name="_Toc411269401"/>
      <w:bookmarkStart w:id="21" w:name="_Toc411349063"/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order history page displays all by using different search </w:t>
      </w:r>
      <w:r w:rsid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attributes</w:t>
      </w:r>
    </w:p>
    <w:p w:rsidR="00E33ED9" w:rsidRDefault="00E33ED9" w:rsidP="00701274">
      <w:pPr>
        <w:pStyle w:val="IS-Heading2"/>
        <w:numPr>
          <w:ilvl w:val="0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Cart Search </w:t>
      </w:r>
      <w:r w:rsidR="00620DD8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functionality is by default unavailable and 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can be </w:t>
      </w:r>
      <w:r w:rsidR="00620DD8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enabled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using property </w:t>
      </w:r>
      <w:r w:rsidRPr="00E33ED9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order.search.showcarts</w:t>
      </w:r>
      <w:r w:rsidR="00620DD8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 local.properties file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</w:p>
    <w:p w:rsidR="002A7EE7" w:rsidRPr="00701274" w:rsidRDefault="002A7EE7" w:rsidP="00701274">
      <w:pPr>
        <w:pStyle w:val="IS-Heading2"/>
        <w:numPr>
          <w:ilvl w:val="0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The search results will show Cart(s)/Order(s) of the B2B Unit the user belongs to.</w:t>
      </w:r>
    </w:p>
    <w:p w:rsidR="001A7303" w:rsidRPr="00701274" w:rsidRDefault="001A7303" w:rsidP="00701274">
      <w:pPr>
        <w:pStyle w:val="IS-Heading2"/>
        <w:numPr>
          <w:ilvl w:val="0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The order history is accessible via two links</w:t>
      </w:r>
    </w:p>
    <w:p w:rsidR="00701274" w:rsidRPr="00701274" w:rsidRDefault="00701274" w:rsidP="00701274">
      <w:pPr>
        <w:pStyle w:val="IS-Heading2"/>
        <w:numPr>
          <w:ilvl w:val="1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My Account: It allows to get into Order History page </w:t>
      </w:r>
    </w:p>
    <w:p w:rsidR="00701274" w:rsidRDefault="00701274" w:rsidP="00701274">
      <w:pPr>
        <w:pStyle w:val="IS-Heading2"/>
        <w:numPr>
          <w:ilvl w:val="1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Order History: This screen lists all carts/orders</w:t>
      </w:r>
    </w:p>
    <w:p w:rsidR="00701274" w:rsidRPr="00701274" w:rsidRDefault="00701274" w:rsidP="00701274">
      <w:pPr>
        <w:pStyle w:val="IS-Heading2"/>
        <w:numPr>
          <w:ilvl w:val="0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Below is the list of attributes </w:t>
      </w: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used 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to </w:t>
      </w: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search 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the order</w:t>
      </w: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:</w:t>
      </w:r>
    </w:p>
    <w:p w:rsidR="001A7303" w:rsidRPr="00701274" w:rsidRDefault="001A7303" w:rsidP="00701274">
      <w:pPr>
        <w:pStyle w:val="IS-Heading2"/>
        <w:numPr>
          <w:ilvl w:val="1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Cart Number (web order)</w:t>
      </w:r>
    </w:p>
    <w:p w:rsidR="001A7303" w:rsidRPr="00701274" w:rsidRDefault="001A7303" w:rsidP="00701274">
      <w:pPr>
        <w:pStyle w:val="IS-Heading2"/>
        <w:numPr>
          <w:ilvl w:val="1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Cart Label</w:t>
      </w:r>
    </w:p>
    <w:p w:rsidR="001A7303" w:rsidRPr="00701274" w:rsidRDefault="001A7303" w:rsidP="00701274">
      <w:pPr>
        <w:pStyle w:val="IS-Heading2"/>
        <w:numPr>
          <w:ilvl w:val="1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Product Number</w:t>
      </w:r>
    </w:p>
    <w:p w:rsidR="001A7303" w:rsidRPr="00701274" w:rsidRDefault="001A7303" w:rsidP="00701274">
      <w:pPr>
        <w:pStyle w:val="IS-Heading2"/>
        <w:numPr>
          <w:ilvl w:val="1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Creation Date</w:t>
      </w:r>
    </w:p>
    <w:p w:rsidR="00701274" w:rsidRDefault="00701274" w:rsidP="00701274">
      <w:pPr>
        <w:pStyle w:val="IS-Heading2"/>
        <w:numPr>
          <w:ilvl w:val="1"/>
          <w:numId w:val="30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User Name</w:t>
      </w:r>
    </w:p>
    <w:bookmarkEnd w:id="19"/>
    <w:bookmarkEnd w:id="20"/>
    <w:bookmarkEnd w:id="21"/>
    <w:p w:rsidR="000B5FBB" w:rsidRPr="008E2931" w:rsidRDefault="000B5FBB" w:rsidP="000B5FBB">
      <w:pPr>
        <w:pStyle w:val="IS-Heading2"/>
        <w:numPr>
          <w:ilvl w:val="0"/>
          <w:numId w:val="0"/>
        </w:numPr>
        <w:ind w:left="1026"/>
        <w:rPr>
          <w:lang w:val="en-US"/>
        </w:rPr>
      </w:pPr>
    </w:p>
    <w:p w:rsidR="00674FA9" w:rsidRPr="008E2931" w:rsidRDefault="00674FA9" w:rsidP="00DC2C49">
      <w:pPr>
        <w:pStyle w:val="IS-Heading2"/>
        <w:rPr>
          <w:lang w:val="en-US"/>
        </w:rPr>
      </w:pPr>
      <w:bookmarkStart w:id="22" w:name="_Toc411349071"/>
      <w:r w:rsidRPr="008E2931">
        <w:rPr>
          <w:lang w:val="en-US"/>
        </w:rPr>
        <w:t>Assumptions/Restrictions</w:t>
      </w:r>
      <w:bookmarkEnd w:id="22"/>
    </w:p>
    <w:p w:rsidR="00F615F0" w:rsidRPr="008E2931" w:rsidRDefault="00F615F0" w:rsidP="00F615F0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23" w:name="_Toc410922590"/>
      <w:bookmarkStart w:id="24" w:name="_Toc410931668"/>
      <w:bookmarkStart w:id="25" w:name="_Toc411260784"/>
      <w:bookmarkStart w:id="26" w:name="_Toc411269410"/>
      <w:bookmarkStart w:id="27" w:name="_Toc411349072"/>
      <w:bookmarkStart w:id="28" w:name="_Toc410834950"/>
      <w:bookmarkStart w:id="29" w:name="_Toc410837573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This module has been created for version 5.4.0.0.</w:t>
      </w:r>
      <w:bookmarkEnd w:id="23"/>
      <w:bookmarkEnd w:id="24"/>
      <w:bookmarkEnd w:id="25"/>
      <w:bookmarkEnd w:id="26"/>
      <w:bookmarkEnd w:id="27"/>
      <w:r w:rsidR="0088459A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bookmarkEnd w:id="28"/>
      <w:bookmarkEnd w:id="29"/>
    </w:p>
    <w:p w:rsidR="001A7303" w:rsidRPr="00701274" w:rsidRDefault="001A7303" w:rsidP="00701274">
      <w:pPr>
        <w:pStyle w:val="IS-Heading2"/>
        <w:numPr>
          <w:ilvl w:val="0"/>
          <w:numId w:val="46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Cs w:val="0"/>
          <w:iCs w:val="0"/>
          <w:color w:val="000000" w:themeColor="text1"/>
          <w:sz w:val="20"/>
          <w:szCs w:val="20"/>
          <w:lang w:val="en-US"/>
        </w:rPr>
        <w:t>Display:</w:t>
      </w: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The order advanced search module is presented in a page with several search criteria. Results are displayed in the same page with a pagination system</w:t>
      </w:r>
    </w:p>
    <w:p w:rsidR="001A7303" w:rsidRPr="00701274" w:rsidRDefault="001A7303" w:rsidP="00701274">
      <w:pPr>
        <w:pStyle w:val="IS-Heading2"/>
        <w:numPr>
          <w:ilvl w:val="0"/>
          <w:numId w:val="46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Cs w:val="0"/>
          <w:iCs w:val="0"/>
          <w:color w:val="000000" w:themeColor="text1"/>
          <w:sz w:val="20"/>
          <w:szCs w:val="20"/>
          <w:lang w:val="en-US"/>
        </w:rPr>
        <w:t>Import:</w:t>
      </w: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No export is available</w:t>
      </w:r>
    </w:p>
    <w:p w:rsidR="001A7303" w:rsidRPr="00701274" w:rsidRDefault="001A7303" w:rsidP="00701274">
      <w:pPr>
        <w:pStyle w:val="IS-Heading2"/>
        <w:numPr>
          <w:ilvl w:val="0"/>
          <w:numId w:val="46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Cs w:val="0"/>
          <w:iCs w:val="0"/>
          <w:color w:val="000000" w:themeColor="text1"/>
          <w:sz w:val="20"/>
          <w:szCs w:val="20"/>
          <w:lang w:val="en-US"/>
        </w:rPr>
        <w:t>Export:</w:t>
      </w: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No export is available</w:t>
      </w:r>
    </w:p>
    <w:p w:rsidR="001A7303" w:rsidRPr="00701274" w:rsidRDefault="001A7303" w:rsidP="00701274">
      <w:pPr>
        <w:pStyle w:val="IS-Heading2"/>
        <w:numPr>
          <w:ilvl w:val="0"/>
          <w:numId w:val="46"/>
        </w:numPr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701274">
        <w:rPr>
          <w:bCs w:val="0"/>
          <w:iCs w:val="0"/>
          <w:color w:val="000000" w:themeColor="text1"/>
          <w:sz w:val="20"/>
          <w:szCs w:val="20"/>
          <w:lang w:val="en-US"/>
        </w:rPr>
        <w:lastRenderedPageBreak/>
        <w:t>Search:</w:t>
      </w:r>
      <w:r w:rsidRPr="0070127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Many search criteria fields are available</w:t>
      </w:r>
    </w:p>
    <w:p w:rsidR="00FC48A5" w:rsidRPr="008E2931" w:rsidRDefault="00FC48A5" w:rsidP="00C17218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</w:p>
    <w:p w:rsidR="00674FA9" w:rsidRPr="008E2931" w:rsidRDefault="00674FA9" w:rsidP="00DC2C49">
      <w:pPr>
        <w:pStyle w:val="IS-Heading2"/>
        <w:rPr>
          <w:lang w:val="en-US"/>
        </w:rPr>
      </w:pPr>
      <w:bookmarkStart w:id="30" w:name="_Toc411349077"/>
      <w:r w:rsidRPr="008E2931">
        <w:rPr>
          <w:lang w:val="en-US"/>
        </w:rPr>
        <w:t>Documents Structure</w:t>
      </w:r>
      <w:bookmarkEnd w:id="30"/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E02EAA" w:rsidRPr="008E2931" w:rsidTr="00CA5226">
        <w:tc>
          <w:tcPr>
            <w:tcW w:w="3852" w:type="dxa"/>
            <w:gridSpan w:val="2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High Level Design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Application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Application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Database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Conceptual and logical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Management &amp; Logging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Information about the Exception handling and logging.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Installation &amp; Configuration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Steps to install and configure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information.</w:t>
            </w:r>
          </w:p>
        </w:tc>
      </w:tr>
    </w:tbl>
    <w:p w:rsidR="00CA5226" w:rsidRPr="008E2931" w:rsidRDefault="00CA5226" w:rsidP="00E02EAA">
      <w:pPr>
        <w:pStyle w:val="IS-Heading2"/>
        <w:numPr>
          <w:ilvl w:val="0"/>
          <w:numId w:val="0"/>
        </w:numPr>
        <w:ind w:left="1026"/>
        <w:rPr>
          <w:lang w:val="en-US"/>
        </w:rPr>
      </w:pPr>
    </w:p>
    <w:p w:rsidR="00C908D9" w:rsidRPr="008E2931" w:rsidRDefault="00C908D9" w:rsidP="00E02EAA">
      <w:pPr>
        <w:pStyle w:val="IS-Heading2"/>
        <w:numPr>
          <w:ilvl w:val="0"/>
          <w:numId w:val="0"/>
        </w:numPr>
        <w:ind w:left="1026"/>
        <w:rPr>
          <w:lang w:val="en-US"/>
        </w:rPr>
      </w:pPr>
    </w:p>
    <w:p w:rsidR="00674FA9" w:rsidRPr="008E2931" w:rsidRDefault="007A2645" w:rsidP="00DC2C49">
      <w:pPr>
        <w:pStyle w:val="IS-Heading2"/>
        <w:rPr>
          <w:lang w:val="en-US"/>
        </w:rPr>
      </w:pPr>
      <w:bookmarkStart w:id="31" w:name="_Toc411349078"/>
      <w:r w:rsidRPr="008E2931">
        <w:rPr>
          <w:lang w:val="en-US"/>
        </w:rPr>
        <w:t>Additional Resources</w:t>
      </w:r>
      <w:bookmarkEnd w:id="31"/>
    </w:p>
    <w:tbl>
      <w:tblPr>
        <w:tblStyle w:val="TableGrid"/>
        <w:tblW w:w="0" w:type="auto"/>
        <w:tblInd w:w="306" w:type="dxa"/>
        <w:tblLook w:val="04A0"/>
      </w:tblPr>
      <w:tblGrid>
        <w:gridCol w:w="419"/>
        <w:gridCol w:w="2255"/>
        <w:gridCol w:w="5643"/>
        <w:gridCol w:w="1774"/>
      </w:tblGrid>
      <w:tr w:rsidR="0027018E" w:rsidTr="0027018E">
        <w:tc>
          <w:tcPr>
            <w:tcW w:w="612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4434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2522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URL</w:t>
            </w:r>
          </w:p>
        </w:tc>
        <w:tc>
          <w:tcPr>
            <w:tcW w:w="2523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Purpose</w:t>
            </w:r>
          </w:p>
        </w:tc>
      </w:tr>
      <w:tr w:rsidR="0027018E" w:rsidTr="0027018E">
        <w:tc>
          <w:tcPr>
            <w:tcW w:w="612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4434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Wiki Portal</w:t>
            </w:r>
          </w:p>
        </w:tc>
        <w:tc>
          <w:tcPr>
            <w:tcW w:w="2522" w:type="dxa"/>
          </w:tcPr>
          <w:p w:rsidR="0027018E" w:rsidRPr="008E2931" w:rsidRDefault="001B5DA2" w:rsidP="0027018E">
            <w:pPr>
              <w:pStyle w:val="IS-Heading2"/>
              <w:numPr>
                <w:ilvl w:val="0"/>
                <w:numId w:val="0"/>
              </w:numPr>
              <w:ind w:left="30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2" w:history="1">
              <w:r w:rsidR="0027018E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https://wiki.hybris.com</w:t>
              </w:r>
            </w:hyperlink>
          </w:p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523" w:type="dxa"/>
          </w:tcPr>
          <w:p w:rsidR="0027018E" w:rsidRDefault="0027018E" w:rsidP="0027018E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gather more information</w:t>
            </w:r>
          </w:p>
        </w:tc>
      </w:tr>
      <w:tr w:rsidR="0027018E" w:rsidTr="0027018E">
        <w:tc>
          <w:tcPr>
            <w:tcW w:w="612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4434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Coconet</w:t>
            </w:r>
          </w:p>
        </w:tc>
        <w:tc>
          <w:tcPr>
            <w:tcW w:w="2522" w:type="dxa"/>
          </w:tcPr>
          <w:p w:rsidR="0027018E" w:rsidRPr="008E2931" w:rsidRDefault="001B5DA2" w:rsidP="0027018E">
            <w:pPr>
              <w:pStyle w:val="IS-Heading2"/>
              <w:numPr>
                <w:ilvl w:val="0"/>
                <w:numId w:val="0"/>
              </w:numPr>
              <w:ind w:left="306" w:firstLine="720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3" w:history="1">
              <w:r w:rsidR="0027018E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https://coconet2.capgemini.com/sf/go/doc3313610?nav=1</w:t>
              </w:r>
            </w:hyperlink>
          </w:p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523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refer functional specifications</w:t>
            </w:r>
          </w:p>
        </w:tc>
      </w:tr>
    </w:tbl>
    <w:p w:rsidR="0027018E" w:rsidRDefault="0027018E" w:rsidP="00D7048C">
      <w:pPr>
        <w:pStyle w:val="IS-Heading2"/>
        <w:numPr>
          <w:ilvl w:val="0"/>
          <w:numId w:val="0"/>
        </w:numPr>
        <w:ind w:left="306" w:firstLine="720"/>
        <w:outlineLvl w:val="9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</w:p>
    <w:p w:rsidR="00065702" w:rsidRPr="008E2931" w:rsidRDefault="00065702" w:rsidP="00D7048C">
      <w:pPr>
        <w:pStyle w:val="IS-Heading2"/>
        <w:numPr>
          <w:ilvl w:val="0"/>
          <w:numId w:val="0"/>
        </w:numPr>
        <w:ind w:left="306" w:firstLine="720"/>
        <w:outlineLvl w:val="9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lastRenderedPageBreak/>
        <w:t>:</w:t>
      </w:r>
    </w:p>
    <w:p w:rsidR="002D1CCE" w:rsidRPr="008E2931" w:rsidRDefault="007D2BA7" w:rsidP="002D1CCE">
      <w:pPr>
        <w:pStyle w:val="IS-Heading1"/>
        <w:rPr>
          <w:lang w:val="en-US"/>
        </w:rPr>
      </w:pPr>
      <w:bookmarkStart w:id="32" w:name="_Toc411349079"/>
      <w:r w:rsidRPr="008E2931">
        <w:rPr>
          <w:lang w:val="en-US"/>
        </w:rPr>
        <w:lastRenderedPageBreak/>
        <w:t>High Level Design Diagram</w:t>
      </w:r>
      <w:bookmarkEnd w:id="32"/>
    </w:p>
    <w:p w:rsidR="00AE79B8" w:rsidRPr="008E2931" w:rsidRDefault="00AE79B8" w:rsidP="00AE79B8">
      <w:pPr>
        <w:pStyle w:val="IS-Heading2"/>
        <w:rPr>
          <w:lang w:val="en-US"/>
        </w:rPr>
      </w:pPr>
      <w:bookmarkStart w:id="33" w:name="_Toc411349080"/>
      <w:r w:rsidRPr="008E2931">
        <w:rPr>
          <w:lang w:val="en-US"/>
        </w:rPr>
        <w:t>Overview</w:t>
      </w:r>
      <w:bookmarkEnd w:id="33"/>
    </w:p>
    <w:p w:rsidR="009D7006" w:rsidRPr="008E2931" w:rsidRDefault="009D7006" w:rsidP="00AE79B8">
      <w:pPr>
        <w:pStyle w:val="IS-Bodytext"/>
        <w:ind w:left="306" w:firstLine="720"/>
        <w:rPr>
          <w:noProof/>
          <w:lang w:val="en-US"/>
        </w:rPr>
      </w:pPr>
      <w:r w:rsidRPr="008E2931">
        <w:rPr>
          <w:noProof/>
          <w:lang w:val="en-US"/>
        </w:rPr>
        <w:t xml:space="preserve">Below is the High level </w:t>
      </w:r>
      <w:r w:rsidR="00FC06AD" w:rsidRPr="008E2931">
        <w:rPr>
          <w:noProof/>
          <w:lang w:val="en-US"/>
        </w:rPr>
        <w:t>overview</w:t>
      </w:r>
      <w:r w:rsidRPr="008E2931">
        <w:rPr>
          <w:noProof/>
          <w:lang w:val="en-US"/>
        </w:rPr>
        <w:t xml:space="preserve"> of the </w:t>
      </w:r>
      <w:r w:rsidR="00C405B5" w:rsidRPr="008E2931">
        <w:rPr>
          <w:bCs/>
          <w:iCs/>
          <w:lang w:val="en-US"/>
        </w:rPr>
        <w:t xml:space="preserve">advanced </w:t>
      </w:r>
      <w:r w:rsidR="00430BF6">
        <w:rPr>
          <w:bCs/>
          <w:iCs/>
          <w:lang w:val="en-US"/>
        </w:rPr>
        <w:t>order/cart</w:t>
      </w:r>
      <w:r w:rsidR="00C405B5" w:rsidRPr="008E2931">
        <w:rPr>
          <w:bCs/>
          <w:iCs/>
          <w:lang w:val="en-US"/>
        </w:rPr>
        <w:t xml:space="preserve"> search</w:t>
      </w:r>
      <w:r w:rsidR="00C405B5" w:rsidRPr="008E2931">
        <w:rPr>
          <w:noProof/>
          <w:lang w:val="en-US"/>
        </w:rPr>
        <w:t xml:space="preserve"> </w:t>
      </w:r>
      <w:r w:rsidR="00FB7AC6" w:rsidRPr="008E2931">
        <w:rPr>
          <w:noProof/>
          <w:lang w:val="en-US"/>
        </w:rPr>
        <w:t>addon</w:t>
      </w:r>
      <w:r w:rsidRPr="008E2931">
        <w:rPr>
          <w:noProof/>
          <w:lang w:val="en-US"/>
        </w:rPr>
        <w:t>.</w:t>
      </w:r>
    </w:p>
    <w:p w:rsidR="00665B2D" w:rsidRDefault="00F74CA7" w:rsidP="00665B2D">
      <w:pPr>
        <w:pStyle w:val="IS-Bodytext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62575" cy="8305800"/>
            <wp:effectExtent l="19050" t="0" r="9525" b="0"/>
            <wp:docPr id="9" name="Picture 4" descr="D:\Users\shbezalw\Downloads\dependenci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hbezalw\Downloads\dependencies (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306" w:rsidRDefault="007A2306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p w:rsidR="00CF0638" w:rsidRDefault="00CF0638" w:rsidP="00665B2D">
      <w:pPr>
        <w:pStyle w:val="IS-Bodytext"/>
        <w:jc w:val="center"/>
        <w:rPr>
          <w:lang w:val="en-US"/>
        </w:rPr>
      </w:pPr>
    </w:p>
    <w:p w:rsidR="00CF0638" w:rsidRDefault="00CF0638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460"/>
        <w:gridCol w:w="4417"/>
        <w:gridCol w:w="5520"/>
      </w:tblGrid>
      <w:tr w:rsidR="007A2306" w:rsidTr="00AA5FEC">
        <w:tc>
          <w:tcPr>
            <w:tcW w:w="460" w:type="dxa"/>
          </w:tcPr>
          <w:p w:rsidR="007A2306" w:rsidRPr="0055770A" w:rsidRDefault="007A2306" w:rsidP="00665B2D">
            <w:pPr>
              <w:pStyle w:val="IS-Bodytext"/>
              <w:jc w:val="center"/>
              <w:rPr>
                <w:b/>
                <w:lang w:val="en-US"/>
              </w:rPr>
            </w:pPr>
            <w:r w:rsidRPr="0055770A">
              <w:rPr>
                <w:b/>
                <w:lang w:val="en-US"/>
              </w:rPr>
              <w:t>#</w:t>
            </w:r>
          </w:p>
        </w:tc>
        <w:tc>
          <w:tcPr>
            <w:tcW w:w="4417" w:type="dxa"/>
          </w:tcPr>
          <w:p w:rsidR="007A2306" w:rsidRPr="0055770A" w:rsidRDefault="007A2306" w:rsidP="00665B2D">
            <w:pPr>
              <w:pStyle w:val="IS-Bodytext"/>
              <w:jc w:val="center"/>
              <w:rPr>
                <w:b/>
                <w:lang w:val="en-US"/>
              </w:rPr>
            </w:pPr>
            <w:r w:rsidRPr="0055770A">
              <w:rPr>
                <w:b/>
                <w:lang w:val="en-US"/>
              </w:rPr>
              <w:t>Component/Extension/Module</w:t>
            </w:r>
          </w:p>
        </w:tc>
        <w:tc>
          <w:tcPr>
            <w:tcW w:w="5520" w:type="dxa"/>
          </w:tcPr>
          <w:p w:rsidR="007A2306" w:rsidRPr="0055770A" w:rsidRDefault="007A2306" w:rsidP="00665B2D">
            <w:pPr>
              <w:pStyle w:val="IS-Bodytext"/>
              <w:jc w:val="center"/>
              <w:rPr>
                <w:b/>
                <w:lang w:val="en-US"/>
              </w:rPr>
            </w:pPr>
            <w:r w:rsidRPr="0055770A">
              <w:rPr>
                <w:b/>
                <w:lang w:val="en-US"/>
              </w:rPr>
              <w:t>Description</w:t>
            </w:r>
          </w:p>
        </w:tc>
      </w:tr>
      <w:tr w:rsidR="007A2306" w:rsidTr="00AA5FEC">
        <w:tc>
          <w:tcPr>
            <w:tcW w:w="460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17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b/>
                <w:lang w:val="en-US"/>
              </w:rPr>
              <w:t>Addonsupport</w:t>
            </w:r>
          </w:p>
        </w:tc>
        <w:tc>
          <w:tcPr>
            <w:tcW w:w="5520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>The addonsupport extension is an optional toolkit extension for developers of Accelerator AddOns.</w:t>
            </w:r>
          </w:p>
        </w:tc>
      </w:tr>
      <w:tr w:rsidR="007A2306" w:rsidTr="00AA5FEC">
        <w:tc>
          <w:tcPr>
            <w:tcW w:w="460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417" w:type="dxa"/>
          </w:tcPr>
          <w:p w:rsidR="007A2306" w:rsidRDefault="00DB64AE" w:rsidP="005E2FF4">
            <w:pPr>
              <w:pStyle w:val="IS-Bodytext"/>
              <w:rPr>
                <w:lang w:val="en-US"/>
              </w:rPr>
            </w:pPr>
            <w:r w:rsidRPr="008E2931">
              <w:rPr>
                <w:b/>
                <w:lang w:val="en-US"/>
              </w:rPr>
              <w:t>P</w:t>
            </w:r>
            <w:r w:rsidR="007A2306" w:rsidRPr="008E2931">
              <w:rPr>
                <w:b/>
                <w:lang w:val="en-US"/>
              </w:rPr>
              <w:t>latform</w:t>
            </w:r>
          </w:p>
        </w:tc>
        <w:tc>
          <w:tcPr>
            <w:tcW w:w="5520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>The hybris Platform consists of a standard set of extensions providing the main functionality of a hybris installation.</w:t>
            </w:r>
          </w:p>
        </w:tc>
      </w:tr>
      <w:tr w:rsidR="007A2306" w:rsidTr="00AA5FEC">
        <w:tc>
          <w:tcPr>
            <w:tcW w:w="460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417" w:type="dxa"/>
          </w:tcPr>
          <w:p w:rsidR="007A2306" w:rsidRDefault="00DB64AE" w:rsidP="005E2FF4">
            <w:pPr>
              <w:pStyle w:val="IS-Bodytext"/>
              <w:rPr>
                <w:lang w:val="en-US"/>
              </w:rPr>
            </w:pPr>
            <w:r w:rsidRPr="007A2306">
              <w:rPr>
                <w:b/>
                <w:lang w:val="en-US"/>
              </w:rPr>
              <w:t>S</w:t>
            </w:r>
            <w:r w:rsidR="007A2306" w:rsidRPr="007A2306">
              <w:rPr>
                <w:b/>
                <w:lang w:val="en-US"/>
              </w:rPr>
              <w:t>olrfacetsearch</w:t>
            </w:r>
          </w:p>
        </w:tc>
        <w:tc>
          <w:tcPr>
            <w:tcW w:w="5520" w:type="dxa"/>
          </w:tcPr>
          <w:p w:rsidR="007A2306" w:rsidRDefault="007A2306" w:rsidP="00430BF6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 xml:space="preserve">The solrfacetsearch enables to do a faceted (also called dimensional) search over </w:t>
            </w:r>
            <w:r w:rsidR="00430BF6">
              <w:rPr>
                <w:lang w:val="en-US"/>
              </w:rPr>
              <w:t>order/cart</w:t>
            </w:r>
            <w:r w:rsidRPr="008E2931">
              <w:rPr>
                <w:lang w:val="en-US"/>
              </w:rPr>
              <w:t>.</w:t>
            </w:r>
          </w:p>
        </w:tc>
      </w:tr>
      <w:tr w:rsidR="007A2306" w:rsidTr="00AA5FEC">
        <w:tc>
          <w:tcPr>
            <w:tcW w:w="460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417" w:type="dxa"/>
          </w:tcPr>
          <w:p w:rsidR="007A2306" w:rsidRDefault="00DB64AE" w:rsidP="005E2FF4">
            <w:pPr>
              <w:pStyle w:val="IS-Bodytext"/>
              <w:rPr>
                <w:lang w:val="en-US"/>
              </w:rPr>
            </w:pPr>
            <w:r w:rsidRPr="008E2931">
              <w:rPr>
                <w:b/>
                <w:lang w:val="en-US"/>
              </w:rPr>
              <w:t>A</w:t>
            </w:r>
            <w:r w:rsidR="007A2306" w:rsidRPr="008E2931">
              <w:rPr>
                <w:b/>
                <w:lang w:val="en-US"/>
              </w:rPr>
              <w:t>cceleratorcms</w:t>
            </w:r>
          </w:p>
        </w:tc>
        <w:tc>
          <w:tcPr>
            <w:tcW w:w="5520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>The acceleratorcms extension provides a number of WCMS Components designed to be used in generated storefront.</w:t>
            </w:r>
          </w:p>
        </w:tc>
      </w:tr>
      <w:tr w:rsidR="007A2306" w:rsidTr="00AA5FEC">
        <w:tc>
          <w:tcPr>
            <w:tcW w:w="460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417" w:type="dxa"/>
          </w:tcPr>
          <w:p w:rsidR="007A2306" w:rsidRDefault="001A7303" w:rsidP="001A7303">
            <w:pPr>
              <w:pStyle w:val="IS-Bodytext"/>
              <w:rPr>
                <w:lang w:val="en-US"/>
              </w:rPr>
            </w:pPr>
            <w:r>
              <w:rPr>
                <w:b/>
                <w:lang w:val="en-US"/>
              </w:rPr>
              <w:t>Order</w:t>
            </w:r>
            <w:r w:rsidR="007A2306" w:rsidRPr="008E2931">
              <w:rPr>
                <w:b/>
                <w:lang w:val="en-US"/>
              </w:rPr>
              <w:t>SearchController</w:t>
            </w:r>
          </w:p>
        </w:tc>
        <w:tc>
          <w:tcPr>
            <w:tcW w:w="5520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 xml:space="preserve">Handles the advanced </w:t>
            </w:r>
            <w:r w:rsidR="001A7303">
              <w:rPr>
                <w:lang w:val="en-US"/>
              </w:rPr>
              <w:t xml:space="preserve">order </w:t>
            </w:r>
            <w:r w:rsidRPr="008E2931">
              <w:rPr>
                <w:lang w:val="en-US"/>
              </w:rPr>
              <w:t>search request.</w:t>
            </w:r>
          </w:p>
        </w:tc>
      </w:tr>
      <w:tr w:rsidR="007A2306" w:rsidTr="00AA5FEC">
        <w:tc>
          <w:tcPr>
            <w:tcW w:w="460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417" w:type="dxa"/>
          </w:tcPr>
          <w:p w:rsidR="007A2306" w:rsidRDefault="001A7303" w:rsidP="001A7303">
            <w:pPr>
              <w:pStyle w:val="IS-Bodytext"/>
              <w:rPr>
                <w:lang w:val="en-US"/>
              </w:rPr>
            </w:pPr>
            <w:r w:rsidRPr="001A7303">
              <w:rPr>
                <w:b/>
                <w:lang w:val="en-US"/>
              </w:rPr>
              <w:t>OrderSearchFacetSearchService</w:t>
            </w:r>
          </w:p>
        </w:tc>
        <w:tc>
          <w:tcPr>
            <w:tcW w:w="5520" w:type="dxa"/>
          </w:tcPr>
          <w:p w:rsidR="007A2306" w:rsidRDefault="000A302A" w:rsidP="005E2FF4">
            <w:pPr>
              <w:pStyle w:val="IS-Bodytext"/>
              <w:rPr>
                <w:lang w:val="en-US"/>
              </w:rPr>
            </w:pPr>
            <w:r w:rsidRPr="000A302A">
              <w:rPr>
                <w:lang w:val="en-US"/>
              </w:rPr>
              <w:t>OrderSearchFacetSearchService</w:t>
            </w:r>
            <w:r>
              <w:rPr>
                <w:lang w:val="en-US"/>
              </w:rPr>
              <w:t xml:space="preserve"> extends </w:t>
            </w:r>
            <w:r w:rsidRPr="000A302A">
              <w:rPr>
                <w:lang w:val="en-US"/>
              </w:rPr>
              <w:t>DefaultFacetSearchService</w:t>
            </w:r>
            <w:r>
              <w:rPr>
                <w:lang w:val="en-US"/>
              </w:rPr>
              <w:t xml:space="preserve"> and overrides </w:t>
            </w:r>
            <w:r w:rsidRPr="000A302A">
              <w:rPr>
                <w:lang w:val="en-US"/>
              </w:rPr>
              <w:t>checkCatalogVersions()</w:t>
            </w:r>
            <w:r>
              <w:rPr>
                <w:lang w:val="en-US"/>
              </w:rPr>
              <w:t xml:space="preserve"> method</w:t>
            </w:r>
            <w:r w:rsidR="007A2306" w:rsidRPr="008E2931">
              <w:rPr>
                <w:lang w:val="en-US"/>
              </w:rPr>
              <w:t>.</w:t>
            </w:r>
          </w:p>
        </w:tc>
      </w:tr>
      <w:tr w:rsidR="007A2306" w:rsidTr="00AA5FEC">
        <w:tc>
          <w:tcPr>
            <w:tcW w:w="460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417" w:type="dxa"/>
          </w:tcPr>
          <w:p w:rsidR="007A2306" w:rsidRPr="008E2931" w:rsidRDefault="007A2306" w:rsidP="001A7303">
            <w:pPr>
              <w:pStyle w:val="IS-Bodytext"/>
              <w:rPr>
                <w:b/>
                <w:lang w:val="en-US"/>
              </w:rPr>
            </w:pPr>
            <w:r w:rsidRPr="008E2931">
              <w:rPr>
                <w:b/>
                <w:lang w:val="en-US"/>
              </w:rPr>
              <w:t>Default</w:t>
            </w:r>
            <w:r w:rsidR="001A7303">
              <w:rPr>
                <w:b/>
                <w:lang w:val="en-US"/>
              </w:rPr>
              <w:t>Order</w:t>
            </w:r>
            <w:r w:rsidRPr="008E2931">
              <w:rPr>
                <w:b/>
                <w:lang w:val="en-US"/>
              </w:rPr>
              <w:t>Search</w:t>
            </w:r>
            <w:r w:rsidR="001A7303">
              <w:rPr>
                <w:b/>
                <w:lang w:val="en-US"/>
              </w:rPr>
              <w:t>Facade</w:t>
            </w:r>
            <w:r w:rsidRPr="008E2931">
              <w:rPr>
                <w:b/>
                <w:lang w:val="en-US"/>
              </w:rPr>
              <w:t>Impl</w:t>
            </w:r>
          </w:p>
        </w:tc>
        <w:tc>
          <w:tcPr>
            <w:tcW w:w="5520" w:type="dxa"/>
          </w:tcPr>
          <w:p w:rsidR="007A2306" w:rsidRPr="008E2931" w:rsidRDefault="001A7303" w:rsidP="001A7303">
            <w:pPr>
              <w:pStyle w:val="IS-Bodytext"/>
              <w:rPr>
                <w:lang w:val="en-US"/>
              </w:rPr>
            </w:pPr>
            <w:r w:rsidRPr="001A7303">
              <w:rPr>
                <w:lang w:val="en-US"/>
              </w:rPr>
              <w:t>DefaultOrderSearchFacadeImpl</w:t>
            </w:r>
            <w:r w:rsidRPr="008E2931">
              <w:rPr>
                <w:lang w:val="en-US"/>
              </w:rPr>
              <w:t xml:space="preserve"> </w:t>
            </w:r>
            <w:r w:rsidR="007A2306" w:rsidRPr="008E2931">
              <w:rPr>
                <w:lang w:val="en-US"/>
              </w:rPr>
              <w:t xml:space="preserve">does a text search on the </w:t>
            </w:r>
            <w:r>
              <w:rPr>
                <w:lang w:val="en-US"/>
              </w:rPr>
              <w:t>order</w:t>
            </w:r>
            <w:r w:rsidR="007A2306" w:rsidRPr="008E2931">
              <w:rPr>
                <w:lang w:val="en-US"/>
              </w:rPr>
              <w:t xml:space="preserve"> fields.</w:t>
            </w:r>
          </w:p>
        </w:tc>
      </w:tr>
      <w:tr w:rsidR="001A7303" w:rsidTr="00AA5FEC">
        <w:tc>
          <w:tcPr>
            <w:tcW w:w="460" w:type="dxa"/>
          </w:tcPr>
          <w:p w:rsidR="001A7303" w:rsidRDefault="001A7303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417" w:type="dxa"/>
          </w:tcPr>
          <w:p w:rsidR="001A7303" w:rsidRPr="008E2931" w:rsidRDefault="001A7303" w:rsidP="001A7303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FieldNameTranslator</w:t>
            </w:r>
          </w:p>
        </w:tc>
        <w:tc>
          <w:tcPr>
            <w:tcW w:w="5520" w:type="dxa"/>
          </w:tcPr>
          <w:p w:rsidR="001A7303" w:rsidRPr="001A7303" w:rsidRDefault="001A7303" w:rsidP="001A7303">
            <w:pPr>
              <w:pStyle w:val="IS-Bodytext"/>
              <w:rPr>
                <w:lang w:val="en-US"/>
              </w:rPr>
            </w:pPr>
            <w:r w:rsidRPr="001A7303">
              <w:rPr>
                <w:lang w:val="en-US"/>
              </w:rPr>
              <w:t>FieldNameTranslator</w:t>
            </w:r>
            <w:r>
              <w:rPr>
                <w:lang w:val="en-US"/>
              </w:rPr>
              <w:t xml:space="preserve"> provides the localized field name.</w:t>
            </w:r>
          </w:p>
        </w:tc>
      </w:tr>
      <w:tr w:rsidR="001A7303" w:rsidTr="00AA5FEC">
        <w:tc>
          <w:tcPr>
            <w:tcW w:w="460" w:type="dxa"/>
          </w:tcPr>
          <w:p w:rsidR="001A7303" w:rsidRDefault="001A7303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417" w:type="dxa"/>
          </w:tcPr>
          <w:p w:rsidR="001A7303" w:rsidRPr="001A7303" w:rsidRDefault="001A7303" w:rsidP="001A7303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OrderSearchAutocompleteResultsPopulator</w:t>
            </w:r>
          </w:p>
        </w:tc>
        <w:tc>
          <w:tcPr>
            <w:tcW w:w="5520" w:type="dxa"/>
          </w:tcPr>
          <w:p w:rsidR="001A7303" w:rsidRPr="001A7303" w:rsidRDefault="000A302A" w:rsidP="001A7303">
            <w:pPr>
              <w:pStyle w:val="IS-Bodytext"/>
              <w:rPr>
                <w:lang w:val="en-US"/>
              </w:rPr>
            </w:pPr>
            <w:r w:rsidRPr="000A302A">
              <w:rPr>
                <w:lang w:val="en-US"/>
              </w:rPr>
              <w:t xml:space="preserve">OrderSearchAutocompleteResultsPopulator  </w:t>
            </w:r>
            <w:r>
              <w:rPr>
                <w:lang w:val="en-US"/>
              </w:rPr>
              <w:t xml:space="preserve">populates translated field names of </w:t>
            </w:r>
            <w:r w:rsidRPr="000A302A">
              <w:rPr>
                <w:lang w:val="en-US"/>
              </w:rPr>
              <w:t>SolrSearchResponse</w:t>
            </w:r>
          </w:p>
        </w:tc>
      </w:tr>
      <w:tr w:rsidR="001A7303" w:rsidTr="00AA5FEC">
        <w:tc>
          <w:tcPr>
            <w:tcW w:w="460" w:type="dxa"/>
          </w:tcPr>
          <w:p w:rsidR="001A7303" w:rsidRDefault="001A7303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417" w:type="dxa"/>
          </w:tcPr>
          <w:p w:rsidR="001A7303" w:rsidRPr="001A7303" w:rsidRDefault="001A7303" w:rsidP="001A7303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OrderSearchQueryPopulator</w:t>
            </w:r>
          </w:p>
        </w:tc>
        <w:tc>
          <w:tcPr>
            <w:tcW w:w="5520" w:type="dxa"/>
          </w:tcPr>
          <w:p w:rsidR="001A7303" w:rsidRPr="001A7303" w:rsidRDefault="000A302A" w:rsidP="001A7303">
            <w:pPr>
              <w:pStyle w:val="IS-Bodytext"/>
              <w:rPr>
                <w:lang w:val="en-US"/>
              </w:rPr>
            </w:pPr>
            <w:r w:rsidRPr="000A302A">
              <w:rPr>
                <w:lang w:val="en-US"/>
              </w:rPr>
              <w:t>OrderSearchQueryPopulator populates SolrSearchRequest based on SearchQueryPageableData</w:t>
            </w:r>
          </w:p>
        </w:tc>
      </w:tr>
      <w:tr w:rsidR="001A7303" w:rsidTr="00AA5FEC">
        <w:tc>
          <w:tcPr>
            <w:tcW w:w="460" w:type="dxa"/>
          </w:tcPr>
          <w:p w:rsidR="001A7303" w:rsidRDefault="001A7303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417" w:type="dxa"/>
          </w:tcPr>
          <w:p w:rsidR="001A7303" w:rsidRPr="001A7303" w:rsidRDefault="001A7303" w:rsidP="001A7303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OrderSearchRequestPopulator</w:t>
            </w:r>
          </w:p>
        </w:tc>
        <w:tc>
          <w:tcPr>
            <w:tcW w:w="5520" w:type="dxa"/>
          </w:tcPr>
          <w:p w:rsidR="001A7303" w:rsidRPr="001A7303" w:rsidRDefault="000A302A" w:rsidP="001A7303">
            <w:pPr>
              <w:pStyle w:val="IS-Bodytext"/>
              <w:rPr>
                <w:lang w:val="en-US"/>
              </w:rPr>
            </w:pPr>
            <w:r w:rsidRPr="000A302A">
              <w:rPr>
                <w:lang w:val="en-US"/>
              </w:rPr>
              <w:t>OrderSearchResultsPopulator populates SolrSearchResponse based on SolrSearchRequest</w:t>
            </w:r>
          </w:p>
        </w:tc>
      </w:tr>
      <w:tr w:rsidR="001A7303" w:rsidTr="00AA5FEC">
        <w:tc>
          <w:tcPr>
            <w:tcW w:w="460" w:type="dxa"/>
          </w:tcPr>
          <w:p w:rsidR="001A7303" w:rsidRDefault="001A7303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4417" w:type="dxa"/>
          </w:tcPr>
          <w:p w:rsidR="001A7303" w:rsidRPr="001A7303" w:rsidRDefault="001A7303" w:rsidP="001A7303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OrderSearchResultsPopulator</w:t>
            </w:r>
          </w:p>
        </w:tc>
        <w:tc>
          <w:tcPr>
            <w:tcW w:w="5520" w:type="dxa"/>
          </w:tcPr>
          <w:p w:rsidR="001A7303" w:rsidRPr="001A7303" w:rsidRDefault="000A302A" w:rsidP="000A302A">
            <w:pPr>
              <w:pStyle w:val="IS-Bodytext"/>
              <w:rPr>
                <w:lang w:val="en-US"/>
              </w:rPr>
            </w:pPr>
            <w:r w:rsidRPr="000A302A">
              <w:rPr>
                <w:lang w:val="en-US"/>
              </w:rPr>
              <w:t>OrderSearchResultsPopulator populates FacetSearchPageData based on SolrSearchResponse</w:t>
            </w:r>
          </w:p>
        </w:tc>
      </w:tr>
      <w:tr w:rsidR="001A7303" w:rsidTr="00AA5FEC">
        <w:tc>
          <w:tcPr>
            <w:tcW w:w="460" w:type="dxa"/>
          </w:tcPr>
          <w:p w:rsidR="001A7303" w:rsidRDefault="001A7303" w:rsidP="00AA5FEC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A5FEC">
              <w:rPr>
                <w:lang w:val="en-US"/>
              </w:rPr>
              <w:t>3</w:t>
            </w:r>
          </w:p>
        </w:tc>
        <w:tc>
          <w:tcPr>
            <w:tcW w:w="4417" w:type="dxa"/>
          </w:tcPr>
          <w:p w:rsidR="001A7303" w:rsidRPr="001A7303" w:rsidRDefault="001A7303" w:rsidP="001A7303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AbstractOrderIdentityProvider</w:t>
            </w:r>
          </w:p>
        </w:tc>
        <w:tc>
          <w:tcPr>
            <w:tcW w:w="5520" w:type="dxa"/>
          </w:tcPr>
          <w:p w:rsidR="001A7303" w:rsidRPr="001A7303" w:rsidRDefault="00AA5FEC" w:rsidP="001A730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Provides order identifier</w:t>
            </w:r>
          </w:p>
        </w:tc>
      </w:tr>
      <w:tr w:rsidR="001A7303" w:rsidTr="00AA5FEC">
        <w:tc>
          <w:tcPr>
            <w:tcW w:w="460" w:type="dxa"/>
          </w:tcPr>
          <w:p w:rsidR="001A7303" w:rsidRDefault="00AA5FEC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4417" w:type="dxa"/>
          </w:tcPr>
          <w:p w:rsidR="001A7303" w:rsidRPr="001A7303" w:rsidRDefault="001A7303" w:rsidP="001A7303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AbstractOrderSearchProvider</w:t>
            </w:r>
          </w:p>
        </w:tc>
        <w:tc>
          <w:tcPr>
            <w:tcW w:w="5520" w:type="dxa"/>
          </w:tcPr>
          <w:p w:rsidR="001A7303" w:rsidRPr="001A7303" w:rsidRDefault="00AA5FEC" w:rsidP="001A730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Provides order field values</w:t>
            </w:r>
          </w:p>
        </w:tc>
      </w:tr>
      <w:tr w:rsidR="001A7303" w:rsidTr="00AA5FEC">
        <w:tc>
          <w:tcPr>
            <w:tcW w:w="460" w:type="dxa"/>
          </w:tcPr>
          <w:p w:rsidR="001A7303" w:rsidRDefault="00AA5FEC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4417" w:type="dxa"/>
          </w:tcPr>
          <w:p w:rsidR="001A7303" w:rsidRPr="001A7303" w:rsidRDefault="001A7303" w:rsidP="001A7303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OrderSearchEntryValueProvider</w:t>
            </w:r>
          </w:p>
        </w:tc>
        <w:tc>
          <w:tcPr>
            <w:tcW w:w="5520" w:type="dxa"/>
          </w:tcPr>
          <w:p w:rsidR="001A7303" w:rsidRPr="001A7303" w:rsidRDefault="00AA5FEC" w:rsidP="001A730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Provides order entries</w:t>
            </w:r>
          </w:p>
        </w:tc>
      </w:tr>
      <w:tr w:rsidR="001A7303" w:rsidTr="00AA5FEC">
        <w:tc>
          <w:tcPr>
            <w:tcW w:w="460" w:type="dxa"/>
          </w:tcPr>
          <w:p w:rsidR="001A7303" w:rsidRDefault="00AA5FEC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4417" w:type="dxa"/>
          </w:tcPr>
          <w:p w:rsidR="001A7303" w:rsidRPr="001A7303" w:rsidRDefault="001A7303" w:rsidP="001A7303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OrderSearchTypeValueProvider</w:t>
            </w:r>
          </w:p>
        </w:tc>
        <w:tc>
          <w:tcPr>
            <w:tcW w:w="5520" w:type="dxa"/>
          </w:tcPr>
          <w:p w:rsidR="001A7303" w:rsidRPr="001A7303" w:rsidRDefault="00AA5FEC" w:rsidP="001A730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Provides if the field is of type cart or order</w:t>
            </w:r>
          </w:p>
        </w:tc>
      </w:tr>
      <w:tr w:rsidR="00C311A7" w:rsidTr="00AA5FEC">
        <w:tc>
          <w:tcPr>
            <w:tcW w:w="460" w:type="dxa"/>
          </w:tcPr>
          <w:p w:rsidR="00C311A7" w:rsidRDefault="00C311A7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4417" w:type="dxa"/>
          </w:tcPr>
          <w:p w:rsidR="00C311A7" w:rsidRPr="001A7303" w:rsidRDefault="00C311A7" w:rsidP="00C311A7">
            <w:pPr>
              <w:pStyle w:val="IS-Bodytext"/>
              <w:rPr>
                <w:b/>
                <w:lang w:val="en-US"/>
              </w:rPr>
            </w:pPr>
            <w:r w:rsidRPr="001A7303">
              <w:rPr>
                <w:b/>
                <w:lang w:val="en-US"/>
              </w:rPr>
              <w:t>OrderSearch</w:t>
            </w:r>
            <w:r>
              <w:rPr>
                <w:b/>
                <w:lang w:val="en-US"/>
              </w:rPr>
              <w:t>B2BUnit</w:t>
            </w:r>
            <w:r w:rsidRPr="001A7303">
              <w:rPr>
                <w:b/>
                <w:lang w:val="en-US"/>
              </w:rPr>
              <w:t>ValueProvider</w:t>
            </w:r>
          </w:p>
        </w:tc>
        <w:tc>
          <w:tcPr>
            <w:tcW w:w="5520" w:type="dxa"/>
          </w:tcPr>
          <w:p w:rsidR="00C311A7" w:rsidRDefault="00C311A7" w:rsidP="001A730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Provides the B2B Unit name</w:t>
            </w:r>
          </w:p>
        </w:tc>
      </w:tr>
      <w:tr w:rsidR="00C311A7" w:rsidTr="00AA5FEC">
        <w:tc>
          <w:tcPr>
            <w:tcW w:w="460" w:type="dxa"/>
          </w:tcPr>
          <w:p w:rsidR="00C311A7" w:rsidRDefault="00C311A7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4417" w:type="dxa"/>
          </w:tcPr>
          <w:p w:rsidR="00C311A7" w:rsidRPr="001A7303" w:rsidRDefault="00C311A7" w:rsidP="00C311A7">
            <w:pPr>
              <w:pStyle w:val="IS-Bodytext"/>
              <w:rPr>
                <w:b/>
                <w:lang w:val="en-US"/>
              </w:rPr>
            </w:pPr>
            <w:r w:rsidRPr="00C311A7">
              <w:rPr>
                <w:b/>
                <w:lang w:val="en-US"/>
              </w:rPr>
              <w:t>OrderSearchUserValueProvider</w:t>
            </w:r>
          </w:p>
        </w:tc>
        <w:tc>
          <w:tcPr>
            <w:tcW w:w="5520" w:type="dxa"/>
          </w:tcPr>
          <w:p w:rsidR="00C311A7" w:rsidRDefault="00C311A7" w:rsidP="001A730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Provides User id</w:t>
            </w:r>
          </w:p>
        </w:tc>
      </w:tr>
      <w:tr w:rsidR="00C311A7" w:rsidTr="00AA5FEC">
        <w:tc>
          <w:tcPr>
            <w:tcW w:w="460" w:type="dxa"/>
          </w:tcPr>
          <w:p w:rsidR="00C311A7" w:rsidRDefault="00C311A7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4417" w:type="dxa"/>
          </w:tcPr>
          <w:p w:rsidR="00C311A7" w:rsidRPr="00C311A7" w:rsidRDefault="00C311A7" w:rsidP="00C311A7">
            <w:pPr>
              <w:pStyle w:val="IS-Bodytext"/>
              <w:rPr>
                <w:b/>
                <w:lang w:val="en-US"/>
              </w:rPr>
            </w:pPr>
            <w:r w:rsidRPr="00C311A7">
              <w:rPr>
                <w:b/>
                <w:lang w:val="en-US"/>
              </w:rPr>
              <w:t>OrderSearchNameValueProvider</w:t>
            </w:r>
          </w:p>
        </w:tc>
        <w:tc>
          <w:tcPr>
            <w:tcW w:w="5520" w:type="dxa"/>
          </w:tcPr>
          <w:p w:rsidR="00C311A7" w:rsidRDefault="00C311A7" w:rsidP="00C311A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Provides name of Cart/Order</w:t>
            </w:r>
          </w:p>
        </w:tc>
      </w:tr>
    </w:tbl>
    <w:p w:rsidR="00C43F2E" w:rsidRPr="008E2931" w:rsidRDefault="00C43F2E" w:rsidP="00C43F2E">
      <w:pPr>
        <w:pStyle w:val="IS-Bodytext"/>
        <w:jc w:val="both"/>
        <w:rPr>
          <w:lang w:val="en-US"/>
        </w:rPr>
      </w:pPr>
    </w:p>
    <w:p w:rsidR="00F87D85" w:rsidRPr="008E2931" w:rsidRDefault="00F87D85" w:rsidP="00C43F2E">
      <w:pPr>
        <w:pStyle w:val="IS-Bodytext"/>
        <w:rPr>
          <w:lang w:val="en-US"/>
        </w:rPr>
      </w:pPr>
      <w:r w:rsidRPr="008E2931">
        <w:rPr>
          <w:lang w:val="en-US"/>
        </w:rPr>
        <w:t xml:space="preserve"> </w:t>
      </w:r>
    </w:p>
    <w:p w:rsidR="00574A32" w:rsidRPr="008E2931" w:rsidRDefault="00295F67" w:rsidP="00295F67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34" w:name="_Toc411349081"/>
      <w:r w:rsidRPr="008E2931">
        <w:rPr>
          <w:lang w:val="en-US"/>
        </w:rPr>
        <w:t>Sequence Diagram</w:t>
      </w:r>
      <w:bookmarkEnd w:id="34"/>
    </w:p>
    <w:p w:rsidR="00324583" w:rsidRDefault="00574A32" w:rsidP="00B549FC">
      <w:pPr>
        <w:pStyle w:val="IS-Bodytext"/>
        <w:rPr>
          <w:noProof/>
          <w:lang w:val="en-US"/>
        </w:rPr>
      </w:pPr>
      <w:r w:rsidRPr="008E2931">
        <w:rPr>
          <w:noProof/>
          <w:lang w:val="en-US"/>
        </w:rPr>
        <w:t xml:space="preserve">Sequence of events during the </w:t>
      </w:r>
      <w:r w:rsidR="00D20454" w:rsidRPr="008E2931">
        <w:rPr>
          <w:noProof/>
          <w:lang w:val="en-US"/>
        </w:rPr>
        <w:t>advanced search</w:t>
      </w:r>
      <w:r w:rsidRPr="008E2931">
        <w:rPr>
          <w:noProof/>
          <w:lang w:val="en-US"/>
        </w:rPr>
        <w:t xml:space="preserve"> </w:t>
      </w:r>
    </w:p>
    <w:p w:rsidR="00F877F9" w:rsidRDefault="00F877F9" w:rsidP="00B549FC">
      <w:pPr>
        <w:pStyle w:val="IS-Bodytext"/>
        <w:rPr>
          <w:noProof/>
          <w:lang w:val="en-US"/>
        </w:rPr>
      </w:pPr>
    </w:p>
    <w:p w:rsidR="00324583" w:rsidRDefault="00640697" w:rsidP="00B549FC">
      <w:pPr>
        <w:pStyle w:val="IS-Bodytex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64935" cy="4797807"/>
            <wp:effectExtent l="0" t="0" r="0" b="0"/>
            <wp:docPr id="10" name="Picture 5" descr="D:\Users\shbezalw\Downloads\Advanced Order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shbezalw\Downloads\Advanced Order Searc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479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83" w:rsidRDefault="00324583" w:rsidP="00B549FC">
      <w:pPr>
        <w:pStyle w:val="IS-Bodytext"/>
        <w:rPr>
          <w:noProof/>
          <w:lang w:val="en-US"/>
        </w:rPr>
      </w:pPr>
    </w:p>
    <w:p w:rsidR="00CF0638" w:rsidRDefault="00CF0638" w:rsidP="00B549FC">
      <w:pPr>
        <w:pStyle w:val="IS-Bodytext"/>
        <w:rPr>
          <w:noProof/>
          <w:lang w:val="en-US"/>
        </w:rPr>
      </w:pPr>
    </w:p>
    <w:p w:rsidR="00CF0638" w:rsidRDefault="00CF0638" w:rsidP="00B549FC">
      <w:pPr>
        <w:pStyle w:val="IS-Bodytext"/>
        <w:rPr>
          <w:noProof/>
          <w:lang w:val="en-US"/>
        </w:rPr>
      </w:pPr>
    </w:p>
    <w:p w:rsidR="00324583" w:rsidRDefault="00324583" w:rsidP="00B549FC">
      <w:pPr>
        <w:pStyle w:val="IS-Bodytext"/>
        <w:rPr>
          <w:noProof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468"/>
        <w:gridCol w:w="3420"/>
        <w:gridCol w:w="6509"/>
      </w:tblGrid>
      <w:tr w:rsidR="00324583" w:rsidTr="00324583">
        <w:tc>
          <w:tcPr>
            <w:tcW w:w="468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#</w:t>
            </w:r>
          </w:p>
        </w:tc>
        <w:tc>
          <w:tcPr>
            <w:tcW w:w="3420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Component</w:t>
            </w:r>
          </w:p>
        </w:tc>
        <w:tc>
          <w:tcPr>
            <w:tcW w:w="6509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Description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420" w:type="dxa"/>
          </w:tcPr>
          <w:p w:rsidR="00324583" w:rsidRDefault="00324583" w:rsidP="00F877F9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b/>
                <w:noProof/>
                <w:lang w:val="en-US"/>
              </w:rPr>
              <w:t>Default</w:t>
            </w:r>
            <w:r w:rsidR="00F877F9">
              <w:rPr>
                <w:b/>
                <w:noProof/>
                <w:lang w:val="en-US"/>
              </w:rPr>
              <w:t>Order</w:t>
            </w:r>
            <w:r w:rsidRPr="008E2931">
              <w:rPr>
                <w:b/>
                <w:noProof/>
                <w:lang w:val="en-US"/>
              </w:rPr>
              <w:t>Search</w:t>
            </w:r>
            <w:r w:rsidR="00F877F9">
              <w:rPr>
                <w:b/>
                <w:noProof/>
                <w:lang w:val="en-US"/>
              </w:rPr>
              <w:t>Facade</w:t>
            </w:r>
            <w:r w:rsidRPr="008E2931">
              <w:rPr>
                <w:b/>
                <w:noProof/>
                <w:lang w:val="en-US"/>
              </w:rPr>
              <w:t>Impl</w:t>
            </w:r>
          </w:p>
        </w:tc>
        <w:tc>
          <w:tcPr>
            <w:tcW w:w="6509" w:type="dxa"/>
          </w:tcPr>
          <w:p w:rsidR="00324583" w:rsidRDefault="00324583" w:rsidP="00F877F9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lang w:val="en-US"/>
              </w:rPr>
              <w:t xml:space="preserve">The textSearch method gets fields and field values. The hash map contains all possible values for each </w:t>
            </w:r>
            <w:r w:rsidR="00F877F9">
              <w:rPr>
                <w:lang w:val="en-US"/>
              </w:rPr>
              <w:t>order</w:t>
            </w:r>
            <w:r w:rsidRPr="008E2931">
              <w:rPr>
                <w:lang w:val="en-US"/>
              </w:rPr>
              <w:t xml:space="preserve"> field.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420" w:type="dxa"/>
          </w:tcPr>
          <w:p w:rsidR="00324583" w:rsidRDefault="00324583" w:rsidP="00B549FC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b/>
                <w:noProof/>
                <w:lang w:val="en-US"/>
              </w:rPr>
              <w:t>Convertor</w:t>
            </w:r>
          </w:p>
        </w:tc>
        <w:tc>
          <w:tcPr>
            <w:tcW w:w="6509" w:type="dxa"/>
          </w:tcPr>
          <w:p w:rsidR="00324583" w:rsidRDefault="00324583" w:rsidP="00F877F9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noProof/>
                <w:lang w:val="en-US"/>
              </w:rPr>
              <w:t xml:space="preserve">The convertor converts the hash map of the </w:t>
            </w:r>
            <w:r w:rsidR="00F877F9">
              <w:rPr>
                <w:noProof/>
                <w:lang w:val="en-US"/>
              </w:rPr>
              <w:t>order</w:t>
            </w:r>
            <w:r w:rsidRPr="008E2931">
              <w:rPr>
                <w:noProof/>
                <w:lang w:val="en-US"/>
              </w:rPr>
              <w:t xml:space="preserve"> fields to the SolrSearchRequest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3420" w:type="dxa"/>
          </w:tcPr>
          <w:p w:rsidR="00324583" w:rsidRDefault="00F877F9" w:rsidP="00B549FC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b/>
                <w:noProof/>
                <w:lang w:val="en-US"/>
              </w:rPr>
              <w:t>Convertor</w:t>
            </w:r>
          </w:p>
        </w:tc>
        <w:tc>
          <w:tcPr>
            <w:tcW w:w="6509" w:type="dxa"/>
          </w:tcPr>
          <w:p w:rsidR="00324583" w:rsidRDefault="00F877F9" w:rsidP="00F877F9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noProof/>
                <w:lang w:val="en-US"/>
              </w:rPr>
              <w:t>The convertor converts the SolrSearchRequest to SolrSearchRe</w:t>
            </w:r>
            <w:r>
              <w:rPr>
                <w:noProof/>
                <w:lang w:val="en-US"/>
              </w:rPr>
              <w:t>sponse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4</w:t>
            </w:r>
          </w:p>
        </w:tc>
        <w:tc>
          <w:tcPr>
            <w:tcW w:w="3420" w:type="dxa"/>
          </w:tcPr>
          <w:p w:rsidR="00324583" w:rsidRDefault="00F877F9" w:rsidP="00B549FC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b/>
                <w:noProof/>
                <w:lang w:val="en-US"/>
              </w:rPr>
              <w:t>Convertor</w:t>
            </w:r>
          </w:p>
        </w:tc>
        <w:tc>
          <w:tcPr>
            <w:tcW w:w="6509" w:type="dxa"/>
          </w:tcPr>
          <w:p w:rsidR="00324583" w:rsidRDefault="00F877F9" w:rsidP="00324583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noProof/>
                <w:lang w:val="en-US"/>
              </w:rPr>
              <w:t xml:space="preserve">The convertor converts the hash map of the </w:t>
            </w:r>
            <w:r>
              <w:rPr>
                <w:noProof/>
                <w:lang w:val="en-US"/>
              </w:rPr>
              <w:t>order</w:t>
            </w:r>
            <w:r w:rsidRPr="008E2931">
              <w:rPr>
                <w:noProof/>
                <w:lang w:val="en-US"/>
              </w:rPr>
              <w:t xml:space="preserve"> SolrSearchRe</w:t>
            </w:r>
            <w:r>
              <w:rPr>
                <w:noProof/>
                <w:lang w:val="en-US"/>
              </w:rPr>
              <w:t>sponse</w:t>
            </w:r>
            <w:r w:rsidRPr="008E2931">
              <w:rPr>
                <w:noProof/>
                <w:lang w:val="en-US"/>
              </w:rPr>
              <w:t xml:space="preserve"> to the </w:t>
            </w:r>
            <w:r w:rsidRPr="00F877F9">
              <w:rPr>
                <w:noProof/>
                <w:lang w:val="en-US"/>
              </w:rPr>
              <w:t>OrderSearchResultData</w:t>
            </w:r>
            <w:r w:rsidR="00324583" w:rsidRPr="008E2931">
              <w:rPr>
                <w:noProof/>
                <w:lang w:val="en-US"/>
              </w:rPr>
              <w:t>.</w:t>
            </w:r>
          </w:p>
        </w:tc>
      </w:tr>
    </w:tbl>
    <w:p w:rsidR="00FC2543" w:rsidRPr="008E2931" w:rsidRDefault="00D20454" w:rsidP="00B549FC">
      <w:pPr>
        <w:pStyle w:val="IS-Bodytext"/>
        <w:rPr>
          <w:noProof/>
          <w:lang w:val="en-US"/>
        </w:rPr>
      </w:pPr>
      <w:r w:rsidRPr="008E2931">
        <w:rPr>
          <w:noProof/>
          <w:lang w:val="en-US"/>
        </w:rPr>
        <w:t xml:space="preserve"> </w:t>
      </w:r>
    </w:p>
    <w:p w:rsidR="00D721FE" w:rsidRPr="008E2931" w:rsidRDefault="00D721FE" w:rsidP="00B549FC">
      <w:pPr>
        <w:pStyle w:val="IS-Bodytext"/>
        <w:rPr>
          <w:noProof/>
          <w:lang w:val="en-US"/>
        </w:rPr>
      </w:pPr>
    </w:p>
    <w:p w:rsidR="00295F67" w:rsidRPr="008E2931" w:rsidRDefault="00295F67" w:rsidP="00295F67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35" w:name="_Toc411349082"/>
      <w:r w:rsidRPr="008E2931">
        <w:rPr>
          <w:lang w:val="en-US"/>
        </w:rPr>
        <w:t>Use Case Diagram</w:t>
      </w:r>
      <w:bookmarkEnd w:id="35"/>
    </w:p>
    <w:p w:rsidR="00E14E7F" w:rsidRPr="008E2931" w:rsidRDefault="00E14E7F" w:rsidP="00E14E7F">
      <w:pPr>
        <w:pStyle w:val="IS-Bodytext"/>
        <w:ind w:firstLine="90"/>
        <w:rPr>
          <w:noProof/>
          <w:lang w:val="en-US"/>
        </w:rPr>
      </w:pPr>
    </w:p>
    <w:p w:rsidR="00574A32" w:rsidRPr="008E2931" w:rsidRDefault="00574A32" w:rsidP="00E14E7F">
      <w:pPr>
        <w:pStyle w:val="IS-Bodytext"/>
        <w:ind w:firstLine="90"/>
        <w:rPr>
          <w:noProof/>
          <w:lang w:val="en-US"/>
        </w:rPr>
      </w:pPr>
      <w:r w:rsidRPr="008E2931">
        <w:rPr>
          <w:noProof/>
          <w:lang w:val="en-US"/>
        </w:rPr>
        <w:t xml:space="preserve">Use case diagram for the </w:t>
      </w:r>
      <w:r w:rsidR="00C405B5" w:rsidRPr="008E2931">
        <w:rPr>
          <w:bCs/>
          <w:iCs/>
          <w:lang w:val="en-US"/>
        </w:rPr>
        <w:t xml:space="preserve">advanced </w:t>
      </w:r>
      <w:r w:rsidR="00430BF6">
        <w:rPr>
          <w:bCs/>
          <w:iCs/>
          <w:lang w:val="en-US"/>
        </w:rPr>
        <w:t>order/cart</w:t>
      </w:r>
      <w:r w:rsidR="00C405B5" w:rsidRPr="008E2931">
        <w:rPr>
          <w:bCs/>
          <w:iCs/>
          <w:lang w:val="en-US"/>
        </w:rPr>
        <w:t xml:space="preserve"> search</w:t>
      </w:r>
      <w:r w:rsidR="00C405B5" w:rsidRPr="008E2931">
        <w:rPr>
          <w:noProof/>
          <w:lang w:val="en-US"/>
        </w:rPr>
        <w:t xml:space="preserve"> </w:t>
      </w:r>
      <w:r w:rsidRPr="008E2931">
        <w:rPr>
          <w:noProof/>
          <w:lang w:val="en-US"/>
        </w:rPr>
        <w:t xml:space="preserve">addon </w:t>
      </w: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D721FE" w:rsidRPr="008E2931" w:rsidRDefault="00AD2E32" w:rsidP="00B549FC">
      <w:pPr>
        <w:pStyle w:val="IS-Bodytex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64935" cy="2454888"/>
            <wp:effectExtent l="19050" t="0" r="0" b="0"/>
            <wp:docPr id="15" name="Picture 6" descr="D:\Users\shbezalw\Downloads\Advcanced Search Use cas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shbezalw\Downloads\Advcanced Search Use case Diagram (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245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CCE" w:rsidRPr="008E2931" w:rsidRDefault="007D2BA7" w:rsidP="002D1CCE">
      <w:pPr>
        <w:pStyle w:val="IS-Heading1"/>
        <w:rPr>
          <w:lang w:val="en-US"/>
        </w:rPr>
      </w:pPr>
      <w:bookmarkStart w:id="36" w:name="_Toc411349083"/>
      <w:r w:rsidRPr="008E2931">
        <w:rPr>
          <w:lang w:val="en-US"/>
        </w:rPr>
        <w:lastRenderedPageBreak/>
        <w:t xml:space="preserve">Detailed </w:t>
      </w:r>
      <w:r w:rsidR="002D1CCE" w:rsidRPr="008E2931">
        <w:rPr>
          <w:lang w:val="en-US"/>
        </w:rPr>
        <w:t xml:space="preserve">Application </w:t>
      </w:r>
      <w:r w:rsidRPr="008E2931">
        <w:rPr>
          <w:lang w:val="en-US"/>
        </w:rPr>
        <w:t>Design</w:t>
      </w:r>
      <w:bookmarkEnd w:id="36"/>
    </w:p>
    <w:p w:rsidR="00FC39C3" w:rsidRPr="008E2931" w:rsidRDefault="009D7006" w:rsidP="00633050">
      <w:pPr>
        <w:pStyle w:val="IS-Heading2"/>
        <w:rPr>
          <w:lang w:val="en-US"/>
        </w:rPr>
      </w:pPr>
      <w:bookmarkStart w:id="37" w:name="_Toc411349084"/>
      <w:r w:rsidRPr="008E2931">
        <w:rPr>
          <w:lang w:val="en-US"/>
        </w:rPr>
        <w:t>Class Diagram</w:t>
      </w:r>
      <w:bookmarkEnd w:id="37"/>
    </w:p>
    <w:p w:rsidR="00173E38" w:rsidRDefault="00AD2E32" w:rsidP="001055A5">
      <w:pPr>
        <w:pStyle w:val="IS-Bodytext"/>
        <w:jc w:val="center"/>
        <w:rPr>
          <w:lang w:val="en-US"/>
        </w:rPr>
      </w:pPr>
      <w:r w:rsidRPr="00AD2E32">
        <w:rPr>
          <w:noProof/>
          <w:lang w:val="en-US"/>
        </w:rPr>
        <w:drawing>
          <wp:inline distT="114300" distB="114300" distL="114300" distR="114300">
            <wp:extent cx="5943600" cy="2857500"/>
            <wp:effectExtent l="0" t="0" r="0" b="0"/>
            <wp:docPr id="18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5EC1" w:rsidRDefault="002E5EC1" w:rsidP="001055A5">
      <w:pPr>
        <w:pStyle w:val="IS-Bodytext"/>
        <w:jc w:val="center"/>
        <w:rPr>
          <w:lang w:val="en-US"/>
        </w:rPr>
      </w:pPr>
    </w:p>
    <w:p w:rsidR="002E5EC1" w:rsidRPr="008E2931" w:rsidRDefault="002E5EC1" w:rsidP="001055A5">
      <w:pPr>
        <w:pStyle w:val="IS-Bodytext"/>
        <w:jc w:val="center"/>
        <w:rPr>
          <w:lang w:val="en-US"/>
        </w:rPr>
      </w:pPr>
      <w:r w:rsidRPr="002E5EC1">
        <w:rPr>
          <w:noProof/>
          <w:lang w:val="en-US"/>
        </w:rPr>
        <w:lastRenderedPageBreak/>
        <w:drawing>
          <wp:inline distT="114300" distB="114300" distL="114300" distR="114300">
            <wp:extent cx="5943600" cy="5575300"/>
            <wp:effectExtent l="0" t="0" r="0" b="0"/>
            <wp:docPr id="20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7006" w:rsidRPr="008E2931" w:rsidRDefault="009D7006" w:rsidP="001055A5">
      <w:pPr>
        <w:pStyle w:val="IS-Bodytext"/>
        <w:jc w:val="center"/>
        <w:rPr>
          <w:lang w:val="en-US"/>
        </w:rPr>
      </w:pPr>
    </w:p>
    <w:p w:rsidR="00FC39C3" w:rsidRPr="008E2931" w:rsidRDefault="00FC39C3" w:rsidP="002D1CCE">
      <w:pPr>
        <w:kinsoku/>
        <w:spacing w:before="0" w:line="240" w:lineRule="auto"/>
        <w:rPr>
          <w:lang w:val="en-US"/>
        </w:rPr>
      </w:pPr>
    </w:p>
    <w:p w:rsidR="00C957FF" w:rsidRPr="008E2931" w:rsidRDefault="00C957FF" w:rsidP="00C957FF">
      <w:pPr>
        <w:pStyle w:val="IS-Bodytext"/>
        <w:jc w:val="center"/>
        <w:rPr>
          <w:lang w:val="en-US"/>
        </w:rPr>
      </w:pPr>
    </w:p>
    <w:p w:rsidR="00510F0B" w:rsidRPr="008E2931" w:rsidRDefault="00C957FF" w:rsidP="00510F0B">
      <w:pPr>
        <w:pStyle w:val="IS-Bodytext"/>
        <w:rPr>
          <w:lang w:val="en-US"/>
        </w:rPr>
      </w:pPr>
      <w:r w:rsidRPr="008E2931">
        <w:rPr>
          <w:lang w:val="en-US"/>
        </w:rPr>
        <w:br w:type="page"/>
      </w:r>
    </w:p>
    <w:p w:rsidR="00FA0803" w:rsidRPr="008E2931" w:rsidRDefault="00FA0803" w:rsidP="00510F0B">
      <w:pPr>
        <w:pStyle w:val="IS-Bodytext"/>
        <w:rPr>
          <w:lang w:val="en-US"/>
        </w:rPr>
      </w:pPr>
    </w:p>
    <w:p w:rsidR="00C957FF" w:rsidRPr="008E2931" w:rsidRDefault="00C957FF">
      <w:pPr>
        <w:kinsoku/>
        <w:spacing w:before="0" w:line="240" w:lineRule="auto"/>
        <w:rPr>
          <w:color w:val="000000" w:themeColor="text1"/>
          <w:lang w:val="en-US"/>
        </w:rPr>
      </w:pPr>
    </w:p>
    <w:p w:rsidR="002E5EC1" w:rsidRPr="002E5EC1" w:rsidRDefault="002E5EC1" w:rsidP="002E5EC1">
      <w:pPr>
        <w:pStyle w:val="normal0"/>
        <w:rPr>
          <w:color w:val="000000" w:themeColor="text1"/>
          <w:sz w:val="20"/>
        </w:rPr>
      </w:pPr>
      <w:r w:rsidRPr="002E5EC1">
        <w:rPr>
          <w:color w:val="000000" w:themeColor="text1"/>
          <w:sz w:val="20"/>
        </w:rPr>
        <w:t>The order search module is a package with new search features. The Hybris Solr layer is used and extended.</w:t>
      </w:r>
    </w:p>
    <w:p w:rsidR="002E5EC1" w:rsidRPr="002E5EC1" w:rsidRDefault="002E5EC1" w:rsidP="002E5EC1">
      <w:pPr>
        <w:pStyle w:val="normal0"/>
        <w:rPr>
          <w:color w:val="000000" w:themeColor="text1"/>
          <w:sz w:val="20"/>
        </w:rPr>
      </w:pPr>
      <w:r w:rsidRPr="002E5EC1">
        <w:rPr>
          <w:color w:val="000000" w:themeColor="text1"/>
          <w:sz w:val="20"/>
        </w:rPr>
        <w:t xml:space="preserve">The following features are integrated: </w:t>
      </w:r>
    </w:p>
    <w:p w:rsidR="002E5EC1" w:rsidRPr="002E5EC1" w:rsidRDefault="002E5EC1" w:rsidP="002E5EC1">
      <w:pPr>
        <w:pStyle w:val="normal0"/>
        <w:numPr>
          <w:ilvl w:val="0"/>
          <w:numId w:val="47"/>
        </w:numPr>
        <w:ind w:hanging="359"/>
        <w:contextualSpacing/>
        <w:rPr>
          <w:color w:val="000000" w:themeColor="text1"/>
          <w:sz w:val="20"/>
        </w:rPr>
      </w:pPr>
      <w:r w:rsidRPr="002E5EC1">
        <w:rPr>
          <w:color w:val="000000" w:themeColor="text1"/>
          <w:sz w:val="20"/>
        </w:rPr>
        <w:t xml:space="preserve">Order and Cart search </w:t>
      </w:r>
    </w:p>
    <w:p w:rsidR="002E5EC1" w:rsidRPr="002E5EC1" w:rsidRDefault="002E5EC1" w:rsidP="002E5EC1">
      <w:pPr>
        <w:pStyle w:val="normal0"/>
        <w:numPr>
          <w:ilvl w:val="0"/>
          <w:numId w:val="47"/>
        </w:numPr>
        <w:ind w:hanging="359"/>
        <w:contextualSpacing/>
        <w:rPr>
          <w:color w:val="000000" w:themeColor="text1"/>
          <w:sz w:val="20"/>
        </w:rPr>
      </w:pPr>
      <w:r w:rsidRPr="002E5EC1">
        <w:rPr>
          <w:color w:val="000000" w:themeColor="text1"/>
          <w:sz w:val="20"/>
        </w:rPr>
        <w:t xml:space="preserve">Pagination </w:t>
      </w:r>
    </w:p>
    <w:p w:rsidR="002E5EC1" w:rsidRPr="002E5EC1" w:rsidRDefault="002E5EC1" w:rsidP="002E5EC1">
      <w:pPr>
        <w:pStyle w:val="normal0"/>
        <w:numPr>
          <w:ilvl w:val="0"/>
          <w:numId w:val="47"/>
        </w:numPr>
        <w:ind w:hanging="359"/>
        <w:contextualSpacing/>
        <w:rPr>
          <w:color w:val="000000" w:themeColor="text1"/>
          <w:sz w:val="20"/>
        </w:rPr>
      </w:pPr>
      <w:r w:rsidRPr="002E5EC1">
        <w:rPr>
          <w:color w:val="000000" w:themeColor="text1"/>
          <w:sz w:val="20"/>
        </w:rPr>
        <w:t xml:space="preserve">Sort </w:t>
      </w:r>
    </w:p>
    <w:p w:rsidR="002E5EC1" w:rsidRPr="002E5EC1" w:rsidRDefault="002E5EC1" w:rsidP="002E5EC1">
      <w:pPr>
        <w:pStyle w:val="normal0"/>
        <w:rPr>
          <w:color w:val="000000" w:themeColor="text1"/>
          <w:sz w:val="20"/>
        </w:rPr>
      </w:pPr>
    </w:p>
    <w:p w:rsidR="00D71CDF" w:rsidRPr="008E2931" w:rsidRDefault="002E5EC1" w:rsidP="002E5EC1">
      <w:pPr>
        <w:pStyle w:val="IS-Bodytext"/>
        <w:rPr>
          <w:lang w:val="en-US"/>
        </w:rPr>
      </w:pPr>
      <w:r w:rsidRPr="002E5EC1">
        <w:rPr>
          <w:lang w:val="en-US"/>
        </w:rPr>
        <w:t xml:space="preserve">Hybris does not support advanced search. The default search engine used all </w:t>
      </w:r>
      <w:r w:rsidR="00430BF6">
        <w:rPr>
          <w:lang w:val="en-US"/>
        </w:rPr>
        <w:t>order/cart</w:t>
      </w:r>
      <w:r w:rsidRPr="002E5EC1">
        <w:rPr>
          <w:lang w:val="en-US"/>
        </w:rPr>
        <w:t xml:space="preserve"> fields with the same value. This new module allows the user to search for each </w:t>
      </w:r>
      <w:r w:rsidR="00430BF6">
        <w:rPr>
          <w:lang w:val="en-US"/>
        </w:rPr>
        <w:t>order/cart</w:t>
      </w:r>
      <w:r w:rsidR="00430BF6" w:rsidRPr="002E5EC1">
        <w:rPr>
          <w:lang w:val="en-US"/>
        </w:rPr>
        <w:t xml:space="preserve"> </w:t>
      </w:r>
      <w:r w:rsidRPr="002E5EC1">
        <w:rPr>
          <w:lang w:val="en-US"/>
        </w:rPr>
        <w:t>field.</w:t>
      </w:r>
    </w:p>
    <w:p w:rsidR="00C957FF" w:rsidRPr="008E2931" w:rsidRDefault="009D7006" w:rsidP="00A50C6A">
      <w:pPr>
        <w:pStyle w:val="IS-Bodytext"/>
        <w:jc w:val="both"/>
        <w:rPr>
          <w:lang w:val="en-US"/>
        </w:rPr>
      </w:pPr>
      <w:r w:rsidRPr="008E2931">
        <w:rPr>
          <w:lang w:val="en-US"/>
        </w:rPr>
        <w:t xml:space="preserve"> 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38" w:name="_Toc411349085"/>
      <w:r w:rsidRPr="008E2931">
        <w:rPr>
          <w:lang w:val="en-US"/>
        </w:rPr>
        <w:t>Beans</w:t>
      </w:r>
      <w:bookmarkEnd w:id="38"/>
    </w:p>
    <w:p w:rsidR="00BD0860" w:rsidRDefault="004E47DE" w:rsidP="000B54FE">
      <w:pPr>
        <w:pStyle w:val="IS-Bodytext"/>
        <w:ind w:left="1116"/>
        <w:jc w:val="both"/>
        <w:rPr>
          <w:lang w:val="en-US"/>
        </w:rPr>
      </w:pPr>
      <w:r w:rsidRPr="004E47DE">
        <w:rPr>
          <w:b/>
          <w:lang w:val="en-US"/>
        </w:rPr>
        <w:t>OrderSearchResultData</w:t>
      </w:r>
      <w:r w:rsidR="000B54FE" w:rsidRPr="008E2931">
        <w:rPr>
          <w:b/>
          <w:lang w:val="en-US"/>
        </w:rPr>
        <w:t>:</w:t>
      </w:r>
      <w:r w:rsidR="000B54FE" w:rsidRPr="004E47DE">
        <w:rPr>
          <w:b/>
          <w:lang w:val="en-US"/>
        </w:rPr>
        <w:t xml:space="preserve"> </w:t>
      </w:r>
      <w:r w:rsidR="000B54FE" w:rsidRPr="004E47DE">
        <w:rPr>
          <w:lang w:val="en-US"/>
        </w:rPr>
        <w:t>T</w:t>
      </w:r>
      <w:r w:rsidR="000B54FE" w:rsidRPr="008E2931">
        <w:rPr>
          <w:lang w:val="en-US"/>
        </w:rPr>
        <w:t xml:space="preserve">he bean </w:t>
      </w:r>
      <w:r w:rsidRPr="004E47DE">
        <w:rPr>
          <w:lang w:val="en-US"/>
        </w:rPr>
        <w:t>OrderSearchResultData</w:t>
      </w:r>
      <w:r w:rsidRPr="008E2931">
        <w:rPr>
          <w:lang w:val="en-US"/>
        </w:rPr>
        <w:t xml:space="preserve"> </w:t>
      </w:r>
      <w:r>
        <w:rPr>
          <w:lang w:val="en-US"/>
        </w:rPr>
        <w:t>is</w:t>
      </w:r>
      <w:r w:rsidR="000B54FE" w:rsidRPr="008E2931">
        <w:rPr>
          <w:lang w:val="en-US"/>
        </w:rPr>
        <w:t xml:space="preserve"> used for </w:t>
      </w:r>
      <w:r>
        <w:rPr>
          <w:lang w:val="en-US"/>
        </w:rPr>
        <w:t>storing order search result</w:t>
      </w:r>
      <w:r w:rsidR="000B54FE" w:rsidRPr="008E2931">
        <w:rPr>
          <w:lang w:val="en-US"/>
        </w:rPr>
        <w:t>.</w:t>
      </w:r>
    </w:p>
    <w:p w:rsidR="004E47DE" w:rsidRPr="008E2931" w:rsidRDefault="004E47DE" w:rsidP="000B54FE">
      <w:pPr>
        <w:pStyle w:val="IS-Bodytext"/>
        <w:ind w:left="1116"/>
        <w:jc w:val="both"/>
        <w:rPr>
          <w:lang w:val="en-US"/>
        </w:rPr>
      </w:pPr>
    </w:p>
    <w:p w:rsidR="00BD0860" w:rsidRPr="008E2931" w:rsidRDefault="00BD0860" w:rsidP="00BD0860">
      <w:pPr>
        <w:pStyle w:val="IS-Heading2"/>
        <w:rPr>
          <w:lang w:val="en-US"/>
        </w:rPr>
      </w:pPr>
      <w:bookmarkStart w:id="39" w:name="_Toc411349086"/>
      <w:r w:rsidRPr="008E2931">
        <w:rPr>
          <w:lang w:val="en-US"/>
        </w:rPr>
        <w:t>F</w:t>
      </w:r>
      <w:r w:rsidR="0066084C" w:rsidRPr="008E2931">
        <w:rPr>
          <w:lang w:val="en-US"/>
        </w:rPr>
        <w:t>ac</w:t>
      </w:r>
      <w:r w:rsidRPr="008E2931">
        <w:rPr>
          <w:lang w:val="en-US"/>
        </w:rPr>
        <w:t>ade</w:t>
      </w:r>
      <w:bookmarkEnd w:id="39"/>
    </w:p>
    <w:p w:rsidR="00BD0860" w:rsidRPr="008E2931" w:rsidRDefault="00337A28" w:rsidP="00757971">
      <w:pPr>
        <w:pStyle w:val="IS-Bodytext"/>
        <w:ind w:left="1116"/>
        <w:jc w:val="both"/>
        <w:rPr>
          <w:lang w:val="en-US"/>
        </w:rPr>
      </w:pPr>
      <w:r w:rsidRPr="00337A28">
        <w:rPr>
          <w:b/>
          <w:lang w:val="en-US"/>
        </w:rPr>
        <w:t>DefaultOrderSearchFacadeImpl</w:t>
      </w:r>
      <w:r w:rsidR="00757971" w:rsidRPr="008E2931">
        <w:rPr>
          <w:b/>
          <w:lang w:val="en-US"/>
        </w:rPr>
        <w:t>:</w:t>
      </w:r>
      <w:r w:rsidR="00757971" w:rsidRPr="008E2931">
        <w:rPr>
          <w:lang w:val="en-US"/>
        </w:rPr>
        <w:t xml:space="preserve"> </w:t>
      </w:r>
      <w:r w:rsidRPr="00337A28">
        <w:rPr>
          <w:lang w:val="en-US"/>
        </w:rPr>
        <w:t>DefaultOrderSearchFacadeImpl</w:t>
      </w:r>
      <w:r w:rsidRPr="008E2931">
        <w:rPr>
          <w:lang w:val="en-US"/>
        </w:rPr>
        <w:t xml:space="preserve"> </w:t>
      </w:r>
      <w:r>
        <w:rPr>
          <w:lang w:val="en-US"/>
        </w:rPr>
        <w:t>fac</w:t>
      </w:r>
      <w:r w:rsidR="0065514D" w:rsidRPr="008E2931">
        <w:rPr>
          <w:lang w:val="en-US"/>
        </w:rPr>
        <w:t xml:space="preserve">ade </w:t>
      </w:r>
      <w:r w:rsidR="00757971" w:rsidRPr="008E2931">
        <w:rPr>
          <w:lang w:val="en-US"/>
        </w:rPr>
        <w:t xml:space="preserve">provides a simple interface to search </w:t>
      </w:r>
      <w:r>
        <w:rPr>
          <w:lang w:val="en-US"/>
        </w:rPr>
        <w:t>order/cart</w:t>
      </w:r>
      <w:r w:rsidR="00757971" w:rsidRPr="008E2931">
        <w:rPr>
          <w:lang w:val="en-US"/>
        </w:rPr>
        <w:t>.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40" w:name="_Toc411349087"/>
      <w:r w:rsidRPr="008E2931">
        <w:rPr>
          <w:lang w:val="en-US"/>
        </w:rPr>
        <w:t>Strategy</w:t>
      </w:r>
      <w:bookmarkEnd w:id="40"/>
    </w:p>
    <w:p w:rsidR="00BD0860" w:rsidRPr="008E2931" w:rsidRDefault="00BD0860" w:rsidP="00BD0860">
      <w:pPr>
        <w:pStyle w:val="IS-Bodytext"/>
        <w:ind w:left="396" w:firstLine="720"/>
        <w:jc w:val="both"/>
        <w:rPr>
          <w:lang w:val="en-US"/>
        </w:rPr>
      </w:pPr>
      <w:r w:rsidRPr="008E2931">
        <w:rPr>
          <w:lang w:val="en-US"/>
        </w:rPr>
        <w:t>N.A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41" w:name="_Toc411349088"/>
      <w:r w:rsidRPr="008E2931">
        <w:rPr>
          <w:lang w:val="en-US"/>
        </w:rPr>
        <w:t>Controller</w:t>
      </w:r>
      <w:bookmarkEnd w:id="41"/>
    </w:p>
    <w:p w:rsidR="00BD0860" w:rsidRPr="008E2931" w:rsidRDefault="0017520A" w:rsidP="000B586B">
      <w:pPr>
        <w:pStyle w:val="IS-Bodytext"/>
        <w:ind w:left="1116"/>
        <w:jc w:val="both"/>
        <w:rPr>
          <w:lang w:val="en-US"/>
        </w:rPr>
      </w:pPr>
      <w:r w:rsidRPr="0017520A">
        <w:rPr>
          <w:b/>
          <w:lang w:val="en-US"/>
        </w:rPr>
        <w:t>OrderSearchController</w:t>
      </w:r>
      <w:r w:rsidR="0084173B" w:rsidRPr="008E2931">
        <w:rPr>
          <w:b/>
          <w:lang w:val="en-US"/>
        </w:rPr>
        <w:t>:</w:t>
      </w:r>
      <w:r w:rsidR="0084173B" w:rsidRPr="008E2931">
        <w:rPr>
          <w:lang w:val="en-US"/>
        </w:rPr>
        <w:t xml:space="preserve"> </w:t>
      </w:r>
      <w:r w:rsidRPr="0017520A">
        <w:rPr>
          <w:lang w:val="en-US"/>
        </w:rPr>
        <w:t xml:space="preserve">OrderSearchController </w:t>
      </w:r>
      <w:r w:rsidR="0084173B" w:rsidRPr="008E2931">
        <w:rPr>
          <w:lang w:val="en-US"/>
        </w:rPr>
        <w:t xml:space="preserve">extends AbstractAddOnPageController. This controller handles all the advanced </w:t>
      </w:r>
      <w:r>
        <w:rPr>
          <w:lang w:val="en-US"/>
        </w:rPr>
        <w:t>cart/order</w:t>
      </w:r>
      <w:r w:rsidR="0084173B" w:rsidRPr="008E2931">
        <w:rPr>
          <w:lang w:val="en-US"/>
        </w:rPr>
        <w:t xml:space="preserve"> search requests.</w:t>
      </w:r>
    </w:p>
    <w:p w:rsidR="00E52E42" w:rsidRPr="008E2931" w:rsidRDefault="00E52E42" w:rsidP="000B586B">
      <w:pPr>
        <w:pStyle w:val="IS-Bodytext"/>
        <w:ind w:left="1116"/>
        <w:jc w:val="both"/>
        <w:rPr>
          <w:lang w:val="en-US"/>
        </w:rPr>
      </w:pPr>
    </w:p>
    <w:p w:rsidR="00E52E42" w:rsidRPr="008E2931" w:rsidRDefault="00E52E42" w:rsidP="00E52E42">
      <w:pPr>
        <w:pStyle w:val="IS-Heading2"/>
        <w:rPr>
          <w:lang w:val="en-US"/>
        </w:rPr>
      </w:pPr>
      <w:bookmarkStart w:id="42" w:name="_Toc411349089"/>
      <w:r w:rsidRPr="008E2931">
        <w:rPr>
          <w:lang w:val="en-US"/>
        </w:rPr>
        <w:t>View/JSP</w:t>
      </w:r>
      <w:bookmarkEnd w:id="42"/>
    </w:p>
    <w:p w:rsidR="00E52E42" w:rsidRPr="008E2931" w:rsidRDefault="00397F61" w:rsidP="000B586B">
      <w:pPr>
        <w:pStyle w:val="IS-Bodytext"/>
        <w:ind w:left="1116"/>
        <w:jc w:val="both"/>
        <w:rPr>
          <w:lang w:val="en-US"/>
        </w:rPr>
      </w:pPr>
      <w:r w:rsidRPr="00397F61">
        <w:rPr>
          <w:b/>
          <w:lang w:val="en-US"/>
        </w:rPr>
        <w:t>orderSearchLayoutPage.jsp</w:t>
      </w:r>
      <w:r w:rsidR="00E52E42" w:rsidRPr="008E2931">
        <w:rPr>
          <w:b/>
          <w:lang w:val="en-US"/>
        </w:rPr>
        <w:t xml:space="preserve">: </w:t>
      </w:r>
      <w:r w:rsidRPr="00397F61">
        <w:rPr>
          <w:lang w:val="en-US"/>
        </w:rPr>
        <w:t>orderSearchLayoutPage.jsp</w:t>
      </w:r>
      <w:r w:rsidR="00E52E42" w:rsidRPr="008E2931">
        <w:rPr>
          <w:lang w:val="en-US"/>
        </w:rPr>
        <w:t xml:space="preserve"> is the custom jsp page that allows the user to search the </w:t>
      </w:r>
      <w:r>
        <w:rPr>
          <w:lang w:val="en-US"/>
        </w:rPr>
        <w:t>order/cart</w:t>
      </w:r>
      <w:r w:rsidR="00E52E42" w:rsidRPr="008E2931">
        <w:rPr>
          <w:lang w:val="en-US"/>
        </w:rPr>
        <w:t xml:space="preserve"> using the </w:t>
      </w:r>
      <w:r>
        <w:rPr>
          <w:lang w:val="en-US"/>
        </w:rPr>
        <w:t>order/cart</w:t>
      </w:r>
      <w:r w:rsidR="00E52E42" w:rsidRPr="008E2931">
        <w:rPr>
          <w:lang w:val="en-US"/>
        </w:rPr>
        <w:t xml:space="preserve"> fields.</w:t>
      </w:r>
      <w:r w:rsidR="00722977" w:rsidRPr="008E2931">
        <w:rPr>
          <w:lang w:val="en-US"/>
        </w:rPr>
        <w:t xml:space="preserve"> </w:t>
      </w:r>
    </w:p>
    <w:p w:rsidR="003C5C48" w:rsidRPr="008E2931" w:rsidRDefault="003C5C48" w:rsidP="000B586B">
      <w:pPr>
        <w:pStyle w:val="IS-Bodytext"/>
        <w:ind w:left="1116"/>
        <w:jc w:val="both"/>
        <w:rPr>
          <w:lang w:val="en-US"/>
        </w:rPr>
      </w:pPr>
      <w:r w:rsidRPr="008E2931">
        <w:rPr>
          <w:lang w:val="en-US"/>
        </w:rPr>
        <w:t xml:space="preserve">The JSP page consists of two sections. </w:t>
      </w:r>
    </w:p>
    <w:p w:rsidR="003C5C48" w:rsidRPr="008E2931" w:rsidRDefault="003C5C48" w:rsidP="003C5C48">
      <w:pPr>
        <w:pStyle w:val="IS-Bodytext"/>
        <w:numPr>
          <w:ilvl w:val="0"/>
          <w:numId w:val="40"/>
        </w:numPr>
        <w:jc w:val="both"/>
        <w:rPr>
          <w:lang w:val="en-US"/>
        </w:rPr>
      </w:pPr>
      <w:r w:rsidRPr="008E2931">
        <w:rPr>
          <w:lang w:val="en-US"/>
        </w:rPr>
        <w:t>Search Section</w:t>
      </w:r>
    </w:p>
    <w:p w:rsidR="003C5C48" w:rsidRPr="008E2931" w:rsidRDefault="003C5C48" w:rsidP="003C5C48">
      <w:pPr>
        <w:pStyle w:val="IS-Bodytext"/>
        <w:numPr>
          <w:ilvl w:val="0"/>
          <w:numId w:val="40"/>
        </w:numPr>
        <w:jc w:val="both"/>
        <w:rPr>
          <w:lang w:val="en-US"/>
        </w:rPr>
      </w:pPr>
      <w:r w:rsidRPr="008E2931">
        <w:rPr>
          <w:lang w:val="en-US"/>
        </w:rPr>
        <w:t>Results Section</w:t>
      </w:r>
    </w:p>
    <w:p w:rsidR="003C5C48" w:rsidRPr="008E2931" w:rsidRDefault="003C5C48" w:rsidP="003C5C48">
      <w:pPr>
        <w:pStyle w:val="IS-Bodytext"/>
        <w:jc w:val="both"/>
        <w:rPr>
          <w:lang w:val="en-US"/>
        </w:rPr>
      </w:pPr>
    </w:p>
    <w:p w:rsidR="003C5C48" w:rsidRPr="008E2931" w:rsidRDefault="003C5C48" w:rsidP="003C5C48">
      <w:pPr>
        <w:pStyle w:val="IS-Bodytext"/>
        <w:ind w:left="1116"/>
        <w:jc w:val="both"/>
        <w:rPr>
          <w:lang w:val="en-US"/>
        </w:rPr>
      </w:pPr>
      <w:r w:rsidRPr="008E2931">
        <w:rPr>
          <w:lang w:val="en-US"/>
        </w:rPr>
        <w:t xml:space="preserve">The search section consists of the fields that can be used to search the </w:t>
      </w:r>
      <w:r w:rsidR="00D46F52">
        <w:rPr>
          <w:lang w:val="en-US"/>
        </w:rPr>
        <w:t>cart/order</w:t>
      </w:r>
      <w:r w:rsidRPr="008E2931">
        <w:rPr>
          <w:lang w:val="en-US"/>
        </w:rPr>
        <w:t xml:space="preserve">. A single field or a combination of the fields can be used to search the </w:t>
      </w:r>
      <w:r w:rsidR="00D46F52">
        <w:rPr>
          <w:lang w:val="en-US"/>
        </w:rPr>
        <w:t>cart/order</w:t>
      </w:r>
      <w:r w:rsidRPr="008E2931">
        <w:rPr>
          <w:lang w:val="en-US"/>
        </w:rPr>
        <w:t>.</w:t>
      </w:r>
    </w:p>
    <w:p w:rsidR="001128DD" w:rsidRDefault="001128DD" w:rsidP="003C5C48">
      <w:pPr>
        <w:pStyle w:val="IS-Bodytext"/>
        <w:ind w:left="1116"/>
        <w:jc w:val="both"/>
        <w:rPr>
          <w:lang w:val="en-US"/>
        </w:rPr>
      </w:pPr>
      <w:r w:rsidRPr="008E2931">
        <w:rPr>
          <w:lang w:val="en-US"/>
        </w:rPr>
        <w:t xml:space="preserve">The results section displays the </w:t>
      </w:r>
      <w:r w:rsidR="00D46F52">
        <w:rPr>
          <w:lang w:val="en-US"/>
        </w:rPr>
        <w:t>orders/carts</w:t>
      </w:r>
      <w:r w:rsidRPr="008E2931">
        <w:rPr>
          <w:lang w:val="en-US"/>
        </w:rPr>
        <w:t xml:space="preserve"> that qualify the selection criteria. The results are shown in the same page with pagination.</w:t>
      </w:r>
    </w:p>
    <w:p w:rsidR="00DC035E" w:rsidRDefault="00DC035E" w:rsidP="003C5C48">
      <w:pPr>
        <w:pStyle w:val="IS-Bodytext"/>
        <w:ind w:left="1116"/>
        <w:jc w:val="both"/>
        <w:rPr>
          <w:lang w:val="en-US"/>
        </w:rPr>
      </w:pPr>
      <w:r>
        <w:rPr>
          <w:lang w:val="en-US"/>
        </w:rPr>
        <w:t>Below is the mock up of the JSP page. The page will be enhanced in future releases.</w:t>
      </w:r>
    </w:p>
    <w:p w:rsidR="00DC035E" w:rsidRDefault="00DC035E" w:rsidP="003C5C48">
      <w:pPr>
        <w:pStyle w:val="IS-Bodytext"/>
        <w:ind w:left="1116"/>
        <w:jc w:val="both"/>
        <w:rPr>
          <w:lang w:val="en-US"/>
        </w:rPr>
      </w:pPr>
    </w:p>
    <w:p w:rsidR="00DC035E" w:rsidRPr="008E2931" w:rsidRDefault="00D46F52" w:rsidP="003C5C48">
      <w:pPr>
        <w:pStyle w:val="IS-Bodytext"/>
        <w:ind w:left="1116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95950" cy="3038475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91" w:rsidRPr="008E2931" w:rsidRDefault="002D1CCE" w:rsidP="002D1CCE">
      <w:pPr>
        <w:pStyle w:val="IS-Heading1"/>
        <w:rPr>
          <w:lang w:val="en-US"/>
        </w:rPr>
      </w:pPr>
      <w:bookmarkStart w:id="43" w:name="_Toc411349090"/>
      <w:r w:rsidRPr="008E2931">
        <w:rPr>
          <w:lang w:val="en-US"/>
        </w:rPr>
        <w:lastRenderedPageBreak/>
        <w:t>Database architecture</w:t>
      </w:r>
      <w:bookmarkEnd w:id="43"/>
    </w:p>
    <w:p w:rsidR="00474B4A" w:rsidRPr="008E2931" w:rsidRDefault="00B75406" w:rsidP="00154917">
      <w:pPr>
        <w:pStyle w:val="IS-Heading2"/>
        <w:rPr>
          <w:lang w:val="en-US"/>
        </w:rPr>
      </w:pPr>
      <w:bookmarkStart w:id="44" w:name="_Toc411349091"/>
      <w:r w:rsidRPr="008E2931">
        <w:rPr>
          <w:lang w:val="en-US"/>
        </w:rPr>
        <w:t>ER Diagram</w:t>
      </w:r>
      <w:bookmarkEnd w:id="44"/>
      <w:r w:rsidR="00474B4A" w:rsidRPr="008E2931">
        <w:rPr>
          <w:lang w:val="en-US"/>
        </w:rPr>
        <w:t xml:space="preserve"> </w:t>
      </w:r>
    </w:p>
    <w:p w:rsidR="008927C6" w:rsidRPr="008E2931" w:rsidRDefault="003143B3" w:rsidP="00110111">
      <w:pPr>
        <w:pStyle w:val="IS-Bodytext"/>
        <w:jc w:val="center"/>
        <w:rPr>
          <w:lang w:val="en-US"/>
        </w:rPr>
      </w:pPr>
      <w:r w:rsidRPr="008E2931">
        <w:rPr>
          <w:lang w:val="en-US"/>
        </w:rPr>
        <w:t>N.A.</w:t>
      </w:r>
    </w:p>
    <w:p w:rsidR="004C53A4" w:rsidRPr="008E2931" w:rsidRDefault="004C53A4" w:rsidP="00D04791">
      <w:pPr>
        <w:pStyle w:val="IS-Bodytext"/>
        <w:rPr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D478BD" w:rsidRPr="008E2931" w:rsidRDefault="00B549FC" w:rsidP="00B124E2">
      <w:pPr>
        <w:pStyle w:val="IS-Heading1"/>
        <w:rPr>
          <w:lang w:val="en-US"/>
        </w:rPr>
      </w:pPr>
      <w:bookmarkStart w:id="45" w:name="_Toc411349092"/>
      <w:r w:rsidRPr="008E2931">
        <w:rPr>
          <w:lang w:val="en-US"/>
        </w:rPr>
        <w:lastRenderedPageBreak/>
        <w:t>Exception Handling and Logging</w:t>
      </w:r>
      <w:bookmarkEnd w:id="45"/>
    </w:p>
    <w:p w:rsidR="0015135C" w:rsidRPr="008E2931" w:rsidRDefault="0015135C" w:rsidP="00366CA5">
      <w:pPr>
        <w:pStyle w:val="IS-Heading2"/>
        <w:rPr>
          <w:lang w:val="en-US"/>
        </w:rPr>
      </w:pPr>
      <w:bookmarkStart w:id="46" w:name="_Toc411349093"/>
      <w:r w:rsidRPr="008E2931">
        <w:rPr>
          <w:lang w:val="en-US"/>
        </w:rPr>
        <w:t>Exception Scenarios</w:t>
      </w:r>
      <w:bookmarkEnd w:id="46"/>
    </w:p>
    <w:p w:rsidR="001A6772" w:rsidRDefault="0015135C" w:rsidP="0015135C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47" w:name="_Toc411260805"/>
      <w:bookmarkStart w:id="48" w:name="_Toc411269432"/>
      <w:bookmarkStart w:id="49" w:name="_Toc411349094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The</w:t>
      </w:r>
      <w:r w:rsidR="00D315FB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method populate in Class </w:t>
      </w:r>
      <w:r w:rsidR="001A6772" w:rsidRPr="001A6772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OrderSearchRequestPopulator</w:t>
      </w:r>
      <w:r w:rsidR="00D315FB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can throw FacetSearchException. This exception is thrown if the search query is not configured correctly. It is logged </w:t>
      </w:r>
      <w:r w:rsidR="00DA584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using Log.error()</w:t>
      </w:r>
      <w:r w:rsidR="00D315FB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r w:rsidR="00DA584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method</w:t>
      </w:r>
      <w:r w:rsidR="00D315FB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 the log file. </w:t>
      </w:r>
    </w:p>
    <w:p w:rsidR="001A6772" w:rsidRDefault="001A6772" w:rsidP="0015135C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value provider classes can throw </w:t>
      </w:r>
      <w:r w:rsidRPr="001A6772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FieldValueProviderException</w:t>
      </w:r>
      <w:r>
        <w:rPr>
          <w:color w:val="353833"/>
          <w:sz w:val="18"/>
          <w:szCs w:val="18"/>
          <w:shd w:val="clear" w:color="auto" w:fill="FFFFFF"/>
        </w:rPr>
        <w:t xml:space="preserve">. </w:t>
      </w:r>
      <w:r w:rsidRPr="001A6772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This exception is thrown whenever the specialized field value provider cannot obtain the value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</w:p>
    <w:p w:rsidR="001A6772" w:rsidRDefault="001A6772" w:rsidP="0015135C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populator classes can throw </w:t>
      </w:r>
      <w:r w:rsidRPr="001A6772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ConversionException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. This exception is thrown </w:t>
      </w:r>
      <w:r w:rsidR="00096D14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if an error occurs during conversion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</w:p>
    <w:p w:rsidR="0015135C" w:rsidRPr="008E2931" w:rsidRDefault="00D315FB" w:rsidP="0015135C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Below is the list of exceptions thrown and their exception messages:</w:t>
      </w:r>
      <w:bookmarkEnd w:id="47"/>
      <w:bookmarkEnd w:id="48"/>
      <w:bookmarkEnd w:id="49"/>
    </w:p>
    <w:tbl>
      <w:tblPr>
        <w:tblStyle w:val="TableGrid"/>
        <w:tblW w:w="0" w:type="auto"/>
        <w:tblInd w:w="1116" w:type="dxa"/>
        <w:tblLook w:val="04A0"/>
      </w:tblPr>
      <w:tblGrid>
        <w:gridCol w:w="4640"/>
        <w:gridCol w:w="4641"/>
      </w:tblGrid>
      <w:tr w:rsidR="00D315FB" w:rsidRPr="008E2931" w:rsidTr="00D315FB">
        <w:tc>
          <w:tcPr>
            <w:tcW w:w="4640" w:type="dxa"/>
          </w:tcPr>
          <w:p w:rsidR="00D315FB" w:rsidRPr="008E2931" w:rsidRDefault="00D315FB" w:rsidP="00B239B5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D315FB" w:rsidRPr="008E2931" w:rsidRDefault="00D315FB" w:rsidP="00D315FB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D315FB" w:rsidRPr="008E2931" w:rsidTr="00D315FB">
        <w:tc>
          <w:tcPr>
            <w:tcW w:w="4640" w:type="dxa"/>
          </w:tcPr>
          <w:p w:rsidR="00D315FB" w:rsidRPr="008E2931" w:rsidRDefault="00D315FB" w:rsidP="006A49F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FacetSearchException</w:t>
            </w:r>
          </w:p>
        </w:tc>
        <w:tc>
          <w:tcPr>
            <w:tcW w:w="4641" w:type="dxa"/>
          </w:tcPr>
          <w:p w:rsidR="00D315FB" w:rsidRPr="008E2931" w:rsidRDefault="00D315FB" w:rsidP="006A49F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while executing SOLR search</w:t>
            </w:r>
          </w:p>
        </w:tc>
      </w:tr>
      <w:tr w:rsidR="001A6772" w:rsidRPr="008E2931" w:rsidTr="00D315FB">
        <w:tc>
          <w:tcPr>
            <w:tcW w:w="4640" w:type="dxa"/>
          </w:tcPr>
          <w:p w:rsidR="001A6772" w:rsidRPr="008E2931" w:rsidRDefault="001A6772" w:rsidP="006A49F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A6772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FieldValueProviderException</w:t>
            </w:r>
          </w:p>
        </w:tc>
        <w:tc>
          <w:tcPr>
            <w:tcW w:w="4641" w:type="dxa"/>
          </w:tcPr>
          <w:p w:rsidR="001A6772" w:rsidRPr="008E2931" w:rsidRDefault="001A6772" w:rsidP="006A49F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N.A.</w:t>
            </w:r>
          </w:p>
        </w:tc>
      </w:tr>
      <w:tr w:rsidR="001A6772" w:rsidRPr="008E2931" w:rsidTr="00D315FB">
        <w:tc>
          <w:tcPr>
            <w:tcW w:w="4640" w:type="dxa"/>
          </w:tcPr>
          <w:p w:rsidR="001A6772" w:rsidRPr="001A6772" w:rsidRDefault="001A6772" w:rsidP="006A49F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1A6772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ConversionException</w:t>
            </w:r>
          </w:p>
        </w:tc>
        <w:tc>
          <w:tcPr>
            <w:tcW w:w="4641" w:type="dxa"/>
          </w:tcPr>
          <w:p w:rsidR="001A6772" w:rsidRPr="008E2931" w:rsidRDefault="001A6772" w:rsidP="006A49F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N.A.</w:t>
            </w:r>
          </w:p>
        </w:tc>
      </w:tr>
    </w:tbl>
    <w:p w:rsidR="00D315FB" w:rsidRPr="008E2931" w:rsidRDefault="00D315FB" w:rsidP="0015135C">
      <w:pPr>
        <w:pStyle w:val="IS-Heading2"/>
        <w:numPr>
          <w:ilvl w:val="0"/>
          <w:numId w:val="0"/>
        </w:numPr>
        <w:ind w:left="111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50" w:name="_Toc411260806"/>
      <w:bookmarkStart w:id="51" w:name="_Toc411269433"/>
      <w:bookmarkStart w:id="52" w:name="_Toc411349095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Currently there is no error codes used in the module. The future releases might have error code</w:t>
      </w:r>
      <w:r w:rsidR="000D5DEA"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associated with it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50"/>
      <w:bookmarkEnd w:id="51"/>
      <w:bookmarkEnd w:id="52"/>
    </w:p>
    <w:p w:rsidR="00366CA5" w:rsidRDefault="00366CA5" w:rsidP="00366CA5">
      <w:pPr>
        <w:pStyle w:val="IS-Heading2"/>
        <w:rPr>
          <w:lang w:val="en-US"/>
        </w:rPr>
      </w:pPr>
      <w:bookmarkStart w:id="53" w:name="_Toc411349096"/>
      <w:r w:rsidRPr="008E2931">
        <w:rPr>
          <w:lang w:val="en-US"/>
        </w:rPr>
        <w:t>Exception Handling:</w:t>
      </w:r>
      <w:bookmarkEnd w:id="53"/>
    </w:p>
    <w:p w:rsidR="00CD5CA8" w:rsidRPr="008E2931" w:rsidRDefault="00CD5CA8" w:rsidP="00CD5CA8">
      <w:pPr>
        <w:pStyle w:val="IS-Heading2"/>
        <w:numPr>
          <w:ilvl w:val="0"/>
          <w:numId w:val="0"/>
        </w:numPr>
        <w:ind w:left="1116"/>
        <w:rPr>
          <w:lang w:val="en-US"/>
        </w:rPr>
      </w:pPr>
      <w:r>
        <w:rPr>
          <w:lang w:val="en-US"/>
        </w:rPr>
        <w:t xml:space="preserve">Below is the Exception </w:t>
      </w:r>
      <w:r w:rsidR="003C0610">
        <w:rPr>
          <w:lang w:val="en-US"/>
        </w:rPr>
        <w:t>handling</w:t>
      </w:r>
      <w:r>
        <w:rPr>
          <w:lang w:val="en-US"/>
        </w:rPr>
        <w:t xml:space="preserve"> best practice used in the module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Never swallow the exception in catch block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Declare the specific checked exceptions that your method can throw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Do not catch the Exception class rather catch specific sub classes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Never catch Throwable class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Always correctly wrap the exceptions in custom exceptions so that stack trace is not lost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Either log the exception or throw it but never do the both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Never throw any exception from finally block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Always catch only those exceptions that you can actually handle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Don't use printStackTrace() statement or similar methods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Use finally blocks instead of catch blocks if you are not going to handle exception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Remember "Throw early catch late" principle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lastRenderedPageBreak/>
        <w:t>Always clean up after handling the exception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Throw only relevant exception from a method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Never use exceptions for flow control in your program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Validate user input to catch adverse conditions very early in request processing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Always include all information about an exception in single log message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Pass all relevant information to exceptions to make them informative as much as possible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Always terminate the thread which it is interrupted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Use template methods for repeated try-catch</w:t>
      </w:r>
    </w:p>
    <w:p w:rsidR="00366CA5" w:rsidRPr="008E2931" w:rsidRDefault="00366CA5" w:rsidP="00366CA5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>Document all exceptions in your application in javadoc</w:t>
      </w:r>
    </w:p>
    <w:p w:rsidR="00366CA5" w:rsidRPr="008E2931" w:rsidRDefault="00366CA5" w:rsidP="00366CA5">
      <w:pPr>
        <w:pStyle w:val="IS-Heading2"/>
        <w:rPr>
          <w:lang w:val="en-US"/>
        </w:rPr>
      </w:pPr>
      <w:bookmarkStart w:id="54" w:name="_Toc411349097"/>
      <w:r w:rsidRPr="008E2931">
        <w:rPr>
          <w:lang w:val="en-US"/>
        </w:rPr>
        <w:t>Logging</w:t>
      </w:r>
      <w:bookmarkEnd w:id="54"/>
    </w:p>
    <w:p w:rsidR="00D8065F" w:rsidRPr="008E2931" w:rsidRDefault="00D478BD" w:rsidP="00D8065F">
      <w:pPr>
        <w:pStyle w:val="IS-Bodytext"/>
        <w:numPr>
          <w:ilvl w:val="0"/>
          <w:numId w:val="29"/>
        </w:numPr>
        <w:rPr>
          <w:lang w:val="en-US"/>
        </w:rPr>
      </w:pPr>
      <w:r w:rsidRPr="008E2931">
        <w:rPr>
          <w:lang w:val="en-US"/>
        </w:rPr>
        <w:t xml:space="preserve">For logging in the </w:t>
      </w:r>
      <w:r w:rsidR="00C405B5" w:rsidRPr="008E2931">
        <w:rPr>
          <w:bCs/>
          <w:iCs/>
          <w:lang w:val="en-US"/>
        </w:rPr>
        <w:t xml:space="preserve">advanced </w:t>
      </w:r>
      <w:r w:rsidR="00430BF6">
        <w:rPr>
          <w:lang w:val="en-US"/>
        </w:rPr>
        <w:t>order/cart</w:t>
      </w:r>
      <w:r w:rsidR="00C405B5" w:rsidRPr="008E2931">
        <w:rPr>
          <w:bCs/>
          <w:iCs/>
          <w:lang w:val="en-US"/>
        </w:rPr>
        <w:t xml:space="preserve"> search</w:t>
      </w:r>
      <w:r w:rsidR="00C405B5" w:rsidRPr="008E2931">
        <w:rPr>
          <w:lang w:val="en-US"/>
        </w:rPr>
        <w:t xml:space="preserve"> </w:t>
      </w:r>
      <w:r w:rsidRPr="008E2931">
        <w:rPr>
          <w:lang w:val="en-US"/>
        </w:rPr>
        <w:t xml:space="preserve">module Log4j will be used. </w:t>
      </w:r>
    </w:p>
    <w:p w:rsidR="00D478BD" w:rsidRDefault="00D478BD" w:rsidP="00D8065F">
      <w:pPr>
        <w:pStyle w:val="IS-Bodytext"/>
        <w:numPr>
          <w:ilvl w:val="0"/>
          <w:numId w:val="29"/>
        </w:numPr>
        <w:rPr>
          <w:lang w:val="en-US"/>
        </w:rPr>
      </w:pPr>
      <w:r w:rsidRPr="008E2931">
        <w:rPr>
          <w:lang w:val="en-US"/>
        </w:rPr>
        <w:t xml:space="preserve">The logging </w:t>
      </w:r>
      <w:r w:rsidR="00E36F15">
        <w:rPr>
          <w:lang w:val="en-US"/>
        </w:rPr>
        <w:t xml:space="preserve">level </w:t>
      </w:r>
      <w:r w:rsidRPr="008E2931">
        <w:rPr>
          <w:lang w:val="en-US"/>
        </w:rPr>
        <w:t xml:space="preserve">will be set at INFO level. </w:t>
      </w:r>
    </w:p>
    <w:p w:rsidR="00037340" w:rsidRPr="008E2931" w:rsidRDefault="00037340" w:rsidP="00D8065F">
      <w:pPr>
        <w:pStyle w:val="IS-Bodytext"/>
        <w:numPr>
          <w:ilvl w:val="0"/>
          <w:numId w:val="29"/>
        </w:numPr>
        <w:rPr>
          <w:lang w:val="en-US"/>
        </w:rPr>
      </w:pPr>
      <w:r>
        <w:rPr>
          <w:lang w:val="en-US"/>
        </w:rPr>
        <w:t>The exceptions are logged using Log.error() method.</w:t>
      </w:r>
    </w:p>
    <w:p w:rsidR="001921F2" w:rsidRPr="008E2931" w:rsidRDefault="00C35BA1" w:rsidP="002D143A">
      <w:pPr>
        <w:pStyle w:val="IS-Heading1"/>
        <w:rPr>
          <w:lang w:val="en-US"/>
        </w:rPr>
      </w:pPr>
      <w:bookmarkStart w:id="55" w:name="_Toc411349098"/>
      <w:r w:rsidRPr="008E2931">
        <w:rPr>
          <w:lang w:val="en-US"/>
        </w:rPr>
        <w:lastRenderedPageBreak/>
        <w:t>Installation and Configuration</w:t>
      </w:r>
      <w:bookmarkEnd w:id="55"/>
    </w:p>
    <w:p w:rsidR="002D143A" w:rsidRPr="008E2931" w:rsidRDefault="002D143A" w:rsidP="002D143A">
      <w:pPr>
        <w:pStyle w:val="IS-Heading2"/>
        <w:rPr>
          <w:lang w:val="en-US"/>
        </w:rPr>
      </w:pPr>
      <w:bookmarkStart w:id="56" w:name="_Toc411349099"/>
      <w:r w:rsidRPr="008E2931">
        <w:rPr>
          <w:lang w:val="en-US"/>
        </w:rPr>
        <w:t>Install</w:t>
      </w:r>
      <w:r w:rsidR="006309CB" w:rsidRPr="008E2931">
        <w:rPr>
          <w:lang w:val="en-US"/>
        </w:rPr>
        <w:t>ation steps for</w:t>
      </w:r>
      <w:r w:rsidRPr="008E2931">
        <w:rPr>
          <w:lang w:val="en-US"/>
        </w:rPr>
        <w:t xml:space="preserve"> the addon</w:t>
      </w:r>
      <w:bookmarkEnd w:id="56"/>
    </w:p>
    <w:p w:rsidR="00FA0803" w:rsidRPr="008E2931" w:rsidRDefault="00FA0803" w:rsidP="00FA0803">
      <w:pPr>
        <w:pStyle w:val="IS-Bodytext"/>
        <w:rPr>
          <w:lang w:val="en-US"/>
        </w:rPr>
      </w:pPr>
      <w:r w:rsidRPr="008E2931">
        <w:rPr>
          <w:lang w:val="en-US"/>
        </w:rPr>
        <w:t xml:space="preserve">Add the </w:t>
      </w:r>
      <w:r w:rsidR="003C37CA" w:rsidRPr="003C37CA">
        <w:rPr>
          <w:lang w:val="en-US"/>
        </w:rPr>
        <w:t xml:space="preserve">ordersearch </w:t>
      </w:r>
      <w:r w:rsidRPr="008E2931">
        <w:rPr>
          <w:lang w:val="en-US"/>
        </w:rPr>
        <w:t xml:space="preserve">module dependency in </w:t>
      </w:r>
      <w:r w:rsidR="00CE6F32" w:rsidRPr="00CE6F32">
        <w:rPr>
          <w:lang w:val="en-US"/>
        </w:rPr>
        <w:t>hybris/Assets/hybris/config</w:t>
      </w:r>
      <w:r w:rsidR="00CE6F32">
        <w:rPr>
          <w:lang w:val="en-US"/>
        </w:rPr>
        <w:t>/</w:t>
      </w:r>
      <w:r w:rsidRPr="008E2931">
        <w:rPr>
          <w:lang w:val="en-US"/>
        </w:rPr>
        <w:t>localextension.xml</w:t>
      </w:r>
      <w:r w:rsidR="00CE6F32">
        <w:rPr>
          <w:lang w:val="en-US"/>
        </w:rPr>
        <w:t xml:space="preserve"> file</w:t>
      </w:r>
      <w:r w:rsidR="00FC62A3">
        <w:rPr>
          <w:lang w:val="en-US"/>
        </w:rPr>
        <w:t xml:space="preserve"> as follows</w:t>
      </w:r>
      <w:r w:rsidR="00CE6F32">
        <w:rPr>
          <w:lang w:val="en-US"/>
        </w:rPr>
        <w:t>.</w:t>
      </w:r>
    </w:p>
    <w:p w:rsidR="00FA0803" w:rsidRPr="008E2931" w:rsidRDefault="00FA0803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E2931">
        <w:rPr>
          <w:lang w:val="en-US"/>
        </w:rPr>
        <w:t>&lt;extension name="</w:t>
      </w:r>
      <w:r w:rsidR="003C37CA" w:rsidRPr="003C37CA">
        <w:t xml:space="preserve"> </w:t>
      </w:r>
      <w:r w:rsidR="003C37CA" w:rsidRPr="003C37CA">
        <w:rPr>
          <w:lang w:val="en-US"/>
        </w:rPr>
        <w:t xml:space="preserve">ordersearch </w:t>
      </w:r>
      <w:r w:rsidRPr="008E2931">
        <w:rPr>
          <w:lang w:val="en-US"/>
        </w:rPr>
        <w:t>"/&gt;</w:t>
      </w:r>
    </w:p>
    <w:p w:rsidR="00FA0803" w:rsidRPr="008E2931" w:rsidRDefault="00FA0803" w:rsidP="00FA0803">
      <w:pPr>
        <w:pStyle w:val="IS-Bodytext"/>
        <w:rPr>
          <w:lang w:val="en-US"/>
        </w:rPr>
      </w:pPr>
      <w:r w:rsidRPr="008E2931">
        <w:rPr>
          <w:lang w:val="en-US"/>
        </w:rPr>
        <w:t>Next, execute the following command</w:t>
      </w:r>
      <w:r w:rsidR="00294E16">
        <w:rPr>
          <w:lang w:val="en-US"/>
        </w:rPr>
        <w:t xml:space="preserve">s </w:t>
      </w:r>
      <w:r w:rsidR="000D58A3">
        <w:rPr>
          <w:lang w:val="en-US"/>
        </w:rPr>
        <w:t xml:space="preserve">marked in green </w:t>
      </w:r>
      <w:r w:rsidR="00294E16">
        <w:rPr>
          <w:lang w:val="en-US"/>
        </w:rPr>
        <w:t>using command prompt.</w:t>
      </w:r>
    </w:p>
    <w:p w:rsidR="00D528E9" w:rsidRPr="00422F85" w:rsidRDefault="00294E16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Cd hybris.directory/bin/platform</w:t>
      </w:r>
    </w:p>
    <w:p w:rsidR="00D528E9" w:rsidRDefault="00D528E9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# </w:t>
      </w:r>
      <w:r w:rsidRPr="00D528E9">
        <w:rPr>
          <w:b/>
          <w:lang w:val="en-US"/>
        </w:rPr>
        <w:t>Note:</w:t>
      </w:r>
      <w:r>
        <w:rPr>
          <w:lang w:val="en-US"/>
        </w:rPr>
        <w:t xml:space="preserve"> </w:t>
      </w:r>
      <w:r w:rsidR="00294E16">
        <w:rPr>
          <w:lang w:val="en-US"/>
        </w:rPr>
        <w:t>hybris.directory is the installation location of the hybris</w:t>
      </w:r>
    </w:p>
    <w:p w:rsidR="00294E16" w:rsidRPr="00422F85" w:rsidRDefault="00294E16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setantenv.bat</w:t>
      </w:r>
    </w:p>
    <w:p w:rsidR="00FA0803" w:rsidRPr="00422F85" w:rsidRDefault="00FA0803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ant addoninstall -Daddonnames="</w:t>
      </w:r>
      <w:r w:rsidR="003C37CA" w:rsidRPr="003C37CA">
        <w:t xml:space="preserve"> </w:t>
      </w:r>
      <w:r w:rsidR="003C37CA" w:rsidRPr="003C37CA">
        <w:rPr>
          <w:color w:val="00B050"/>
          <w:lang w:val="en-US"/>
        </w:rPr>
        <w:t>ordersearch</w:t>
      </w:r>
      <w:r w:rsidRPr="00422F85">
        <w:rPr>
          <w:color w:val="00B050"/>
          <w:lang w:val="en-US"/>
        </w:rPr>
        <w:t>"  -DaddonStorefront.yacceleratorstorefront="yb2bacceleratorstorefront"</w:t>
      </w:r>
    </w:p>
    <w:p w:rsidR="00FA0803" w:rsidRPr="008E2931" w:rsidRDefault="00FA0803" w:rsidP="00FA0803">
      <w:pPr>
        <w:pStyle w:val="IS-Bodytext"/>
        <w:rPr>
          <w:lang w:val="en-US"/>
        </w:rPr>
      </w:pPr>
      <w:r w:rsidRPr="008E2931">
        <w:rPr>
          <w:color w:val="FF0000"/>
          <w:lang w:val="en-US"/>
        </w:rPr>
        <w:t>WARNING:</w:t>
      </w:r>
      <w:r w:rsidRPr="008E2931">
        <w:rPr>
          <w:lang w:val="en-US"/>
        </w:rPr>
        <w:t xml:space="preserve"> yb2bacceleratorstorefront must be replaced by your custom strorefront</w:t>
      </w:r>
    </w:p>
    <w:p w:rsidR="006309CB" w:rsidRPr="008E2931" w:rsidRDefault="006309CB" w:rsidP="00605B72">
      <w:pPr>
        <w:pStyle w:val="IS-Bodytext"/>
        <w:ind w:left="720"/>
        <w:rPr>
          <w:lang w:val="en-US"/>
        </w:rPr>
      </w:pPr>
    </w:p>
    <w:p w:rsidR="00C918B0" w:rsidRPr="008E2931" w:rsidRDefault="006309CB" w:rsidP="006309CB">
      <w:pPr>
        <w:pStyle w:val="IS-Heading2"/>
        <w:rPr>
          <w:lang w:val="en-US"/>
        </w:rPr>
      </w:pPr>
      <w:bookmarkStart w:id="57" w:name="_Toc411349100"/>
      <w:r w:rsidRPr="008E2931">
        <w:rPr>
          <w:lang w:val="en-US"/>
        </w:rPr>
        <w:t>Configuration steps for  the addon</w:t>
      </w:r>
      <w:bookmarkEnd w:id="57"/>
    </w:p>
    <w:p w:rsidR="00506F37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>The hybris WCMS Cockpit provides a central facility for managing content. CMS pages are laid out according to their Page Template.</w:t>
      </w: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</w:p>
    <w:p w:rsidR="009302FC" w:rsidRPr="009302FC" w:rsidRDefault="009302FC" w:rsidP="009302FC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>A Page Template in the hybris Multichannel Accelerator project has:</w:t>
      </w:r>
    </w:p>
    <w:p w:rsidR="009302FC" w:rsidRPr="009302FC" w:rsidRDefault="009302FC" w:rsidP="009302FC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>A list of Content Slots that are predefined for the template, for the hybris Multichannel Accelerator this includes the mini cart, homepage image, and navigation bars.</w:t>
      </w:r>
    </w:p>
    <w:p w:rsidR="009302FC" w:rsidRPr="009302FC" w:rsidRDefault="009302FC" w:rsidP="009302FC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>A FrontendTemplateName that corresponds to the name of a JSP that drives the layout of the page.</w:t>
      </w:r>
    </w:p>
    <w:p w:rsidR="009302FC" w:rsidRPr="009302FC" w:rsidRDefault="009302FC" w:rsidP="009302FC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>A list of PageTypes to which the template is restricted to.</w:t>
      </w:r>
    </w:p>
    <w:p w:rsidR="009302FC" w:rsidRDefault="009302FC" w:rsidP="009302FC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>A VelocityTemplate used to drive the layout of the WCMS Cockpit Page View.</w:t>
      </w:r>
    </w:p>
    <w:p w:rsidR="00BB32E1" w:rsidRPr="009302FC" w:rsidRDefault="00BB32E1" w:rsidP="00BB32E1">
      <w:pPr>
        <w:pStyle w:val="ListParagraph"/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Below are the steps to add a content page in WCMS using impex. </w:t>
      </w: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Note: The content page can be added using hmc also, This document concentrates on addin it via impex.</w:t>
      </w: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b/>
          <w:color w:val="000000" w:themeColor="text1"/>
          <w:lang w:val="en-US"/>
        </w:rPr>
      </w:pPr>
    </w:p>
    <w:p w:rsidR="00506F37" w:rsidRPr="009302FC" w:rsidRDefault="009302FC" w:rsidP="009302FC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b/>
          <w:color w:val="000000" w:themeColor="text1"/>
          <w:lang w:val="en-US"/>
        </w:rPr>
      </w:pPr>
      <w:r w:rsidRPr="009302FC">
        <w:rPr>
          <w:b/>
          <w:color w:val="000000" w:themeColor="text1"/>
          <w:lang w:val="en-US"/>
        </w:rPr>
        <w:t>The Page Template is configured using the following ImpEx script:</w:t>
      </w:r>
    </w:p>
    <w:p w:rsidR="009302FC" w:rsidRPr="008E2931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INSERT_UPDATE PageTemplate;$contentCV[unique=true];uid[unique=true];name;frontendTemplateName;restrictedPageTypes(code);active[default=true]</w:t>
      </w:r>
    </w:p>
    <w:p w:rsidR="00506F37" w:rsidRPr="008E2931" w:rsidRDefault="005C5FE7" w:rsidP="005C5FE7">
      <w:pPr>
        <w:kinsoku/>
        <w:autoSpaceDE w:val="0"/>
        <w:autoSpaceDN w:val="0"/>
        <w:adjustRightInd w:val="0"/>
        <w:spacing w:before="0" w:line="240" w:lineRule="auto"/>
        <w:ind w:left="144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;;OrderSearchTemplate;Order search template;addon:/ordersearch/pages/orderSearchLayoutPage;ContentPage</w:t>
      </w:r>
    </w:p>
    <w:p w:rsidR="00506F37" w:rsidRDefault="00506F37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</w:p>
    <w:p w:rsidR="009302FC" w:rsidRPr="009302FC" w:rsidRDefault="009302FC" w:rsidP="009302FC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b/>
          <w:color w:val="000000" w:themeColor="text1"/>
          <w:lang w:val="en-US"/>
        </w:rPr>
      </w:pPr>
      <w:r w:rsidRPr="009302FC">
        <w:rPr>
          <w:b/>
          <w:color w:val="000000" w:themeColor="text1"/>
          <w:lang w:val="en-US"/>
        </w:rPr>
        <w:t>After the page template is defined the ContenSlotNames for the template are set up:</w:t>
      </w: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INSERT_UPDATE ContentSlotName;name[unique=true];template(uid,$contentCV)[unique=true][default='OrderSearchTemplate'];validComponentTypes(code)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;SiteLogo;;CMSImageComponent,BannerComponent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;HeaderLinks;;CMSLinkComponent,CMSParagraphComponent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;MiniCart;;MiniCartComponent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;NavigationBar;;NavigationBarComponent</w:t>
      </w:r>
    </w:p>
    <w:p w:rsidR="009302FC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;Footer;;CMSLinkComponent,CMSParagraphComponent,FooterComponent</w:t>
      </w: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Pr="008E2931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506F37" w:rsidRPr="009302FC" w:rsidRDefault="009302FC" w:rsidP="009302FC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Then t</w:t>
      </w:r>
      <w:r w:rsidRPr="009302FC">
        <w:rPr>
          <w:b/>
          <w:color w:val="000000" w:themeColor="text1"/>
          <w:lang w:val="en-US"/>
        </w:rPr>
        <w:t>he list of ContentSlotForTemplate bindings for the PageTemplate is added: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INSERT_UPDATE ContentSlotForTemplate;$contentCV;uid[unique=true];position[unique=true];pageTemplate(uid,$contentCV)[unique=true][default='OrderSearchTemplate'];contentSlot(uid,$contentCV)[unique=true];allowOverwrite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;;SiteLogo-ContentPage2;SiteLogo;;SiteLogoSlot;true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;;HomepageLink-ContentPage2;HomepageNavLink;;HomepageNavLinkSlot;true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;;NavigationBar-ContentPage2;NavigationBar;;NavigationBarSlot;true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;;MiniCart-ContentPage2;MiniCart;;MiniCartSlot;true</w:t>
      </w:r>
    </w:p>
    <w:p w:rsidR="005C5FE7" w:rsidRPr="005C5FE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;;Footer-ContentPage2;Footer;;FooterSlot;true</w:t>
      </w:r>
    </w:p>
    <w:p w:rsidR="00506F37" w:rsidRDefault="005C5FE7" w:rsidP="005C5FE7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5C5FE7">
        <w:rPr>
          <w:color w:val="000000" w:themeColor="text1"/>
          <w:lang w:val="en-US"/>
        </w:rPr>
        <w:t>;;HeaderLinks-ContentPage2;HeaderLinks;;HeaderLinksSlot;true</w:t>
      </w:r>
    </w:p>
    <w:p w:rsidR="00901F11" w:rsidRPr="00901F11" w:rsidRDefault="00901F11" w:rsidP="00901F11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The last step is to add the new content page.</w:t>
      </w:r>
    </w:p>
    <w:p w:rsidR="005C5FE7" w:rsidRPr="005C5FE7" w:rsidRDefault="005C5FE7" w:rsidP="005C5FE7">
      <w:pPr>
        <w:pStyle w:val="IS-Bodytext"/>
        <w:ind w:left="720"/>
        <w:rPr>
          <w:lang w:val="en-US"/>
        </w:rPr>
      </w:pPr>
      <w:r w:rsidRPr="005C5FE7">
        <w:rPr>
          <w:lang w:val="en-US"/>
        </w:rPr>
        <w:t>INSERT_UPDATE ContentPage;$contentCV[unique=true];uid[unique=true];name;masterTemplate(uid,$contentCV);label;defaultPage[default='true'];approvalStatus(code)[default='approved'];homepage[default='false']</w:t>
      </w:r>
    </w:p>
    <w:p w:rsidR="00CF0638" w:rsidRDefault="005C5FE7" w:rsidP="005C5FE7">
      <w:pPr>
        <w:pStyle w:val="IS-Bodytext"/>
        <w:ind w:left="720"/>
        <w:rPr>
          <w:lang w:val="en-US"/>
        </w:rPr>
      </w:pPr>
      <w:r w:rsidRPr="005C5FE7">
        <w:rPr>
          <w:lang w:val="en-US"/>
        </w:rPr>
        <w:t>;;orderSearch;Order search Page;OrderSearchTemplate;/orderSearch</w:t>
      </w:r>
    </w:p>
    <w:p w:rsidR="005C5FE7" w:rsidRPr="008E2931" w:rsidRDefault="005C5FE7" w:rsidP="005C5FE7">
      <w:pPr>
        <w:pStyle w:val="IS-Bodytext"/>
        <w:ind w:left="720"/>
        <w:rPr>
          <w:rFonts w:ascii="Consolas" w:eastAsia="Times New Roman" w:hAnsi="Consolas" w:cs="Consolas"/>
          <w:lang w:val="en-US"/>
        </w:rPr>
      </w:pPr>
    </w:p>
    <w:p w:rsidR="002B1EE7" w:rsidRPr="008E2931" w:rsidRDefault="002B1EE7" w:rsidP="00506F37">
      <w:pPr>
        <w:pStyle w:val="IS-Bodytext"/>
        <w:ind w:left="720"/>
        <w:rPr>
          <w:b/>
          <w:lang w:val="en-US"/>
        </w:rPr>
      </w:pPr>
      <w:r w:rsidRPr="008E2931">
        <w:rPr>
          <w:b/>
          <w:lang w:val="en-US"/>
        </w:rPr>
        <w:t>How to add a new field to search</w:t>
      </w:r>
    </w:p>
    <w:p w:rsidR="00363BAC" w:rsidRPr="008E2931" w:rsidRDefault="00506F37" w:rsidP="00506F37">
      <w:pPr>
        <w:pStyle w:val="IS-Bodytext"/>
        <w:ind w:left="720"/>
        <w:rPr>
          <w:lang w:val="en-US"/>
        </w:rPr>
      </w:pPr>
      <w:r w:rsidRPr="008E2931">
        <w:rPr>
          <w:lang w:val="en-US"/>
        </w:rPr>
        <w:t>It is possible to add new field to</w:t>
      </w:r>
      <w:r w:rsidR="00EA0592">
        <w:rPr>
          <w:lang w:val="en-US"/>
        </w:rPr>
        <w:t xml:space="preserve"> be able to </w:t>
      </w:r>
      <w:r w:rsidRPr="008E2931">
        <w:rPr>
          <w:lang w:val="en-US"/>
        </w:rPr>
        <w:t xml:space="preserve">search </w:t>
      </w:r>
      <w:r w:rsidR="00430BF6">
        <w:rPr>
          <w:lang w:val="en-US"/>
        </w:rPr>
        <w:t>order/cart</w:t>
      </w:r>
      <w:r w:rsidRPr="008E2931">
        <w:rPr>
          <w:lang w:val="en-US"/>
        </w:rPr>
        <w:t>.</w:t>
      </w:r>
      <w:r w:rsidR="00EA0592">
        <w:rPr>
          <w:lang w:val="en-US"/>
        </w:rPr>
        <w:t xml:space="preserve"> This can be a new field or existing </w:t>
      </w:r>
      <w:r w:rsidR="00430BF6">
        <w:rPr>
          <w:lang w:val="en-US"/>
        </w:rPr>
        <w:t>order/cart</w:t>
      </w:r>
      <w:r w:rsidR="00EA0592">
        <w:rPr>
          <w:lang w:val="en-US"/>
        </w:rPr>
        <w:t xml:space="preserve"> attribute. </w:t>
      </w:r>
      <w:r w:rsidR="005C5FE7">
        <w:rPr>
          <w:lang w:val="en-US"/>
        </w:rPr>
        <w:t>These steps below explain</w:t>
      </w:r>
      <w:r w:rsidR="00EA0592">
        <w:rPr>
          <w:lang w:val="en-US"/>
        </w:rPr>
        <w:t xml:space="preserve"> how to configure the existing field.</w:t>
      </w:r>
    </w:p>
    <w:p w:rsidR="00363BAC" w:rsidRPr="008E2931" w:rsidRDefault="00363BAC" w:rsidP="00506F37">
      <w:pPr>
        <w:pStyle w:val="IS-Bodytext"/>
        <w:ind w:left="720"/>
        <w:rPr>
          <w:lang w:val="en-US"/>
        </w:rPr>
      </w:pPr>
      <w:r w:rsidRPr="008E2931">
        <w:rPr>
          <w:lang w:val="en-US"/>
        </w:rPr>
        <w:t xml:space="preserve">Below are the steps to add the new field to search the </w:t>
      </w:r>
      <w:r w:rsidR="00430BF6">
        <w:rPr>
          <w:lang w:val="en-US"/>
        </w:rPr>
        <w:t>order/cart</w:t>
      </w:r>
      <w:r w:rsidRPr="008E2931">
        <w:rPr>
          <w:lang w:val="en-US"/>
        </w:rPr>
        <w:t>.</w:t>
      </w:r>
    </w:p>
    <w:p w:rsidR="00506F37" w:rsidRDefault="00B8043C" w:rsidP="00363BAC">
      <w:pPr>
        <w:pStyle w:val="IS-Bodytext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Edit file </w:t>
      </w:r>
      <w:r w:rsidRPr="00B8043C">
        <w:rPr>
          <w:lang w:val="en-US"/>
        </w:rPr>
        <w:t>/</w:t>
      </w:r>
      <w:r w:rsidR="005C5FE7">
        <w:rPr>
          <w:lang w:val="en-US"/>
        </w:rPr>
        <w:t>order</w:t>
      </w:r>
      <w:r w:rsidRPr="00B8043C">
        <w:rPr>
          <w:lang w:val="en-US"/>
        </w:rPr>
        <w:t>search/resources/</w:t>
      </w:r>
      <w:r w:rsidR="005C5FE7">
        <w:rPr>
          <w:lang w:val="en-US"/>
        </w:rPr>
        <w:t>order</w:t>
      </w:r>
      <w:r w:rsidRPr="00B8043C">
        <w:rPr>
          <w:lang w:val="en-US"/>
        </w:rPr>
        <w:t>search-spring.xml</w:t>
      </w:r>
      <w:r>
        <w:rPr>
          <w:lang w:val="en-US"/>
        </w:rPr>
        <w:t>. Add the field name to the configuration.</w:t>
      </w:r>
    </w:p>
    <w:p w:rsidR="00B8043C" w:rsidRDefault="00B8043C" w:rsidP="00B8043C">
      <w:pPr>
        <w:pStyle w:val="IS-Bodytext"/>
        <w:ind w:left="1080"/>
        <w:rPr>
          <w:lang w:val="en-US"/>
        </w:rPr>
      </w:pPr>
      <w:r>
        <w:rPr>
          <w:lang w:val="en-US"/>
        </w:rPr>
        <w:t>Below is the snippet from the existing configuration. Please note this is a sample configuration: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>&lt;bean id="</w:t>
      </w:r>
      <w:r w:rsidR="005C5FE7" w:rsidRPr="005C5FE7">
        <w:t xml:space="preserve"> </w:t>
      </w:r>
      <w:r w:rsidR="005C5FE7" w:rsidRPr="005C5FE7">
        <w:rPr>
          <w:b/>
          <w:lang w:val="en-US"/>
        </w:rPr>
        <w:t>defaultOrderSearchFacade</w:t>
      </w:r>
      <w:r w:rsidRPr="004C4E65">
        <w:rPr>
          <w:b/>
          <w:lang w:val="en-US"/>
        </w:rPr>
        <w:t>"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class="</w:t>
      </w:r>
      <w:r w:rsidR="005C5FE7" w:rsidRPr="005C5FE7">
        <w:t xml:space="preserve"> </w:t>
      </w:r>
      <w:r w:rsidR="005C5FE7" w:rsidRPr="005C5FE7">
        <w:rPr>
          <w:b/>
          <w:lang w:val="en-US"/>
        </w:rPr>
        <w:t xml:space="preserve">com.generic.ordersearch.facade.impl.DefaultOrderSearchFacadeImpl </w:t>
      </w:r>
      <w:r w:rsidRPr="004C4E65">
        <w:rPr>
          <w:b/>
          <w:lang w:val="en-US"/>
        </w:rPr>
        <w:t>"&gt;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&lt;property name="fieldsList"&gt;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&lt;list&gt;</w:t>
      </w:r>
    </w:p>
    <w:p w:rsidR="005C5FE7" w:rsidRPr="005C5FE7" w:rsidRDefault="00B8043C" w:rsidP="005C5FE7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</w:t>
      </w:r>
      <w:r w:rsidR="005C5FE7" w:rsidRPr="005C5FE7">
        <w:rPr>
          <w:b/>
          <w:lang w:val="en-US"/>
        </w:rPr>
        <w:t>&lt;value&gt;Cart Number (web order)&lt;/value&gt;</w:t>
      </w:r>
    </w:p>
    <w:p w:rsidR="005C5FE7" w:rsidRPr="005C5FE7" w:rsidRDefault="005C5FE7" w:rsidP="005C5FE7">
      <w:pPr>
        <w:pStyle w:val="IS-Bodytext"/>
        <w:ind w:left="2160"/>
        <w:rPr>
          <w:b/>
          <w:lang w:val="en-US"/>
        </w:rPr>
      </w:pPr>
      <w:r w:rsidRPr="005C5FE7">
        <w:rPr>
          <w:b/>
          <w:lang w:val="en-US"/>
        </w:rPr>
        <w:t>&lt;value&gt;Cart Label&lt;/value&gt;</w:t>
      </w:r>
    </w:p>
    <w:p w:rsidR="005C5FE7" w:rsidRPr="005C5FE7" w:rsidRDefault="005C5FE7" w:rsidP="005C5FE7">
      <w:pPr>
        <w:pStyle w:val="IS-Bodytext"/>
        <w:ind w:left="2160"/>
        <w:rPr>
          <w:b/>
          <w:lang w:val="en-US"/>
        </w:rPr>
      </w:pPr>
      <w:r w:rsidRPr="005C5FE7">
        <w:rPr>
          <w:b/>
          <w:lang w:val="en-US"/>
        </w:rPr>
        <w:t>&lt;value&gt;Product Number&lt;/value&gt;</w:t>
      </w:r>
    </w:p>
    <w:p w:rsidR="005C5FE7" w:rsidRPr="005C5FE7" w:rsidRDefault="005C5FE7" w:rsidP="005C5FE7">
      <w:pPr>
        <w:pStyle w:val="IS-Bodytext"/>
        <w:ind w:left="2160"/>
        <w:rPr>
          <w:b/>
          <w:lang w:val="en-US"/>
        </w:rPr>
      </w:pPr>
      <w:r w:rsidRPr="005C5FE7">
        <w:rPr>
          <w:b/>
          <w:lang w:val="en-US"/>
        </w:rPr>
        <w:t>&lt;value&gt;Creation Date&lt;/value&gt;</w:t>
      </w:r>
    </w:p>
    <w:p w:rsidR="005C5FE7" w:rsidRPr="004C4E65" w:rsidRDefault="005C5FE7" w:rsidP="005C5FE7">
      <w:pPr>
        <w:pStyle w:val="IS-Bodytext"/>
        <w:ind w:left="2160"/>
        <w:rPr>
          <w:b/>
          <w:lang w:val="en-US"/>
        </w:rPr>
      </w:pPr>
      <w:r w:rsidRPr="005C5FE7">
        <w:rPr>
          <w:b/>
          <w:lang w:val="en-US"/>
        </w:rPr>
        <w:t>&lt;value&gt;User Name&lt;/value&gt;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&lt;/list&gt;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&lt;/property&gt;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&lt;/bean&gt;</w:t>
      </w:r>
    </w:p>
    <w:p w:rsidR="00B8043C" w:rsidRPr="008E2931" w:rsidRDefault="00B8043C" w:rsidP="00B8043C">
      <w:pPr>
        <w:pStyle w:val="IS-Bodytext"/>
        <w:ind w:left="1080"/>
        <w:rPr>
          <w:lang w:val="en-US"/>
        </w:rPr>
      </w:pPr>
    </w:p>
    <w:p w:rsidR="00050FED" w:rsidRDefault="00050FED" w:rsidP="00363BAC">
      <w:pPr>
        <w:pStyle w:val="IS-Bodytext"/>
        <w:numPr>
          <w:ilvl w:val="0"/>
          <w:numId w:val="39"/>
        </w:numPr>
        <w:rPr>
          <w:lang w:val="en-US"/>
        </w:rPr>
      </w:pPr>
      <w:r>
        <w:rPr>
          <w:lang w:val="en-US"/>
        </w:rPr>
        <w:t>Add the new field to the list mentioned above.</w:t>
      </w:r>
      <w:r w:rsidR="001B59FB">
        <w:rPr>
          <w:lang w:val="en-US"/>
        </w:rPr>
        <w:t xml:space="preserve"> The new field would now be available in </w:t>
      </w:r>
      <w:r w:rsidR="00D32514">
        <w:rPr>
          <w:lang w:val="en-US"/>
        </w:rPr>
        <w:t>JSP</w:t>
      </w:r>
      <w:r w:rsidR="001B59FB">
        <w:rPr>
          <w:lang w:val="en-US"/>
        </w:rPr>
        <w:t xml:space="preserve"> page.</w:t>
      </w:r>
    </w:p>
    <w:p w:rsidR="00363BAC" w:rsidRPr="008E2931" w:rsidRDefault="00363BAC" w:rsidP="00363BAC">
      <w:pPr>
        <w:pStyle w:val="IS-Bodytext"/>
        <w:numPr>
          <w:ilvl w:val="0"/>
          <w:numId w:val="39"/>
        </w:numPr>
        <w:rPr>
          <w:lang w:val="en-US"/>
        </w:rPr>
      </w:pPr>
      <w:r w:rsidRPr="008E2931">
        <w:rPr>
          <w:lang w:val="en-US"/>
        </w:rPr>
        <w:t xml:space="preserve">Update the </w:t>
      </w:r>
      <w:r w:rsidR="00213970">
        <w:rPr>
          <w:lang w:val="en-US"/>
        </w:rPr>
        <w:t>OrderSearchController</w:t>
      </w:r>
      <w:r w:rsidR="00430BF6" w:rsidRPr="00430BF6">
        <w:rPr>
          <w:lang w:val="en-US"/>
        </w:rPr>
        <w:t xml:space="preserve"> </w:t>
      </w:r>
      <w:r w:rsidRPr="008E2931">
        <w:rPr>
          <w:lang w:val="en-US"/>
        </w:rPr>
        <w:t xml:space="preserve">to get the new field and pass the field to </w:t>
      </w:r>
      <w:r w:rsidR="00430BF6" w:rsidRPr="00430BF6">
        <w:rPr>
          <w:lang w:val="en-US"/>
        </w:rPr>
        <w:t>DefaultOrderSearchFacadeImpl</w:t>
      </w:r>
      <w:r w:rsidRPr="008E2931">
        <w:rPr>
          <w:lang w:val="en-US"/>
        </w:rPr>
        <w:t xml:space="preserve">, so that the </w:t>
      </w:r>
      <w:r w:rsidR="00430BF6">
        <w:rPr>
          <w:lang w:val="en-US"/>
        </w:rPr>
        <w:t>order/cart</w:t>
      </w:r>
      <w:r w:rsidRPr="008E2931">
        <w:rPr>
          <w:lang w:val="en-US"/>
        </w:rPr>
        <w:t xml:space="preserve"> can be searched on the new field.</w:t>
      </w:r>
    </w:p>
    <w:p w:rsidR="00506F37" w:rsidRPr="008E2931" w:rsidRDefault="00506F37" w:rsidP="00363BAC">
      <w:pPr>
        <w:pStyle w:val="IS-Bodytext"/>
        <w:numPr>
          <w:ilvl w:val="0"/>
          <w:numId w:val="39"/>
        </w:numPr>
        <w:rPr>
          <w:lang w:val="en-US"/>
        </w:rPr>
      </w:pPr>
      <w:r w:rsidRPr="008E2931">
        <w:rPr>
          <w:lang w:val="en-US"/>
        </w:rPr>
        <w:t xml:space="preserve">Edit the </w:t>
      </w:r>
      <w:r w:rsidR="00050FED" w:rsidRPr="00050FED">
        <w:rPr>
          <w:lang w:val="en-US"/>
        </w:rPr>
        <w:t>hybris</w:t>
      </w:r>
      <w:r w:rsidR="00050FED">
        <w:rPr>
          <w:lang w:val="en-US"/>
        </w:rPr>
        <w:t>/Assets/</w:t>
      </w:r>
      <w:r w:rsidR="00050FED" w:rsidRPr="00050FED">
        <w:rPr>
          <w:lang w:val="en-US"/>
        </w:rPr>
        <w:t>hybris</w:t>
      </w:r>
      <w:r w:rsidR="00050FED">
        <w:rPr>
          <w:lang w:val="en-US"/>
        </w:rPr>
        <w:t>/bin/custom/b2bassets/b2bassetscore/resources/b2bassetscore/import/stores/powertools/</w:t>
      </w:r>
      <w:r w:rsidR="00050FED" w:rsidRPr="00050FED">
        <w:rPr>
          <w:lang w:val="en-US"/>
        </w:rPr>
        <w:t>solr.impex</w:t>
      </w:r>
      <w:r w:rsidRPr="008E2931">
        <w:rPr>
          <w:lang w:val="en-US"/>
        </w:rPr>
        <w:t xml:space="preserve"> file and add line</w:t>
      </w:r>
      <w:r w:rsidR="00C15F52" w:rsidRPr="008E2931">
        <w:rPr>
          <w:lang w:val="en-US"/>
        </w:rPr>
        <w:t xml:space="preserve"> to add new field or existing field to solr</w:t>
      </w:r>
    </w:p>
    <w:p w:rsidR="00430BF6" w:rsidRDefault="00430BF6" w:rsidP="00506F37">
      <w:pPr>
        <w:pStyle w:val="IS-Bodytext"/>
        <w:ind w:left="720"/>
        <w:rPr>
          <w:b/>
          <w:lang w:val="en-US"/>
        </w:rPr>
      </w:pPr>
      <w:r w:rsidRPr="00430BF6">
        <w:rPr>
          <w:b/>
          <w:lang w:val="en-US"/>
        </w:rPr>
        <w:lastRenderedPageBreak/>
        <w:t>;$solrIndexedType                        ; code            ;string    ;                  ;                       ;                        ;                         ;                                  ;                                 ;                             ;</w:t>
      </w:r>
    </w:p>
    <w:p w:rsidR="00506F37" w:rsidRPr="00430BF6" w:rsidRDefault="00506F37" w:rsidP="00506F37">
      <w:pPr>
        <w:pStyle w:val="IS-Bodytext"/>
        <w:ind w:left="720"/>
        <w:rPr>
          <w:b/>
          <w:lang w:val="en-US"/>
        </w:rPr>
      </w:pPr>
      <w:r w:rsidRPr="00430BF6">
        <w:rPr>
          <w:b/>
          <w:lang w:val="en-US"/>
        </w:rPr>
        <w:t>After line</w:t>
      </w:r>
    </w:p>
    <w:p w:rsidR="00506F37" w:rsidRPr="004C4E65" w:rsidRDefault="00506F37" w:rsidP="00506F37">
      <w:pPr>
        <w:pStyle w:val="IS-Bodytext"/>
        <w:ind w:left="720"/>
        <w:rPr>
          <w:b/>
          <w:lang w:val="en-US"/>
        </w:rPr>
      </w:pPr>
      <w:r w:rsidRPr="004C4E65">
        <w:rPr>
          <w:b/>
          <w:lang w:val="en-US"/>
        </w:rPr>
        <w:t>;$solrIndexedType; firstCategoryNameList  ;string ;            ;    ;    ;    ;    ;    ;firstVariantCategoryNameListValueProvider;</w:t>
      </w:r>
    </w:p>
    <w:p w:rsidR="005275BE" w:rsidRPr="008E2931" w:rsidRDefault="00C56B62" w:rsidP="00506F37">
      <w:pPr>
        <w:pStyle w:val="IS-Bodytext"/>
        <w:ind w:left="720"/>
        <w:rPr>
          <w:lang w:val="en-US"/>
        </w:rPr>
      </w:pPr>
      <w:r w:rsidRPr="008E2931">
        <w:rPr>
          <w:b/>
          <w:lang w:val="en-US"/>
        </w:rPr>
        <w:t xml:space="preserve">How to </w:t>
      </w:r>
      <w:r>
        <w:rPr>
          <w:b/>
          <w:lang w:val="en-US"/>
        </w:rPr>
        <w:t>remove</w:t>
      </w:r>
      <w:r w:rsidRPr="008E2931">
        <w:rPr>
          <w:b/>
          <w:lang w:val="en-US"/>
        </w:rPr>
        <w:t xml:space="preserve"> a field </w:t>
      </w:r>
      <w:r>
        <w:rPr>
          <w:b/>
          <w:lang w:val="en-US"/>
        </w:rPr>
        <w:t xml:space="preserve">from </w:t>
      </w:r>
      <w:r w:rsidR="00EE11D9">
        <w:rPr>
          <w:b/>
          <w:lang w:val="en-US"/>
        </w:rPr>
        <w:t>cart/order</w:t>
      </w:r>
      <w:r w:rsidR="00D2358B">
        <w:rPr>
          <w:b/>
          <w:lang w:val="en-US"/>
        </w:rPr>
        <w:t xml:space="preserve"> </w:t>
      </w:r>
      <w:r w:rsidRPr="008E2931">
        <w:rPr>
          <w:b/>
          <w:lang w:val="en-US"/>
        </w:rPr>
        <w:t>search</w:t>
      </w:r>
    </w:p>
    <w:p w:rsidR="00D2358B" w:rsidRPr="008E2931" w:rsidRDefault="00D2358B" w:rsidP="00D2358B">
      <w:pPr>
        <w:pStyle w:val="IS-Bodytext"/>
        <w:ind w:left="720"/>
        <w:rPr>
          <w:lang w:val="en-US"/>
        </w:rPr>
      </w:pPr>
      <w:r>
        <w:rPr>
          <w:lang w:val="en-US"/>
        </w:rPr>
        <w:t xml:space="preserve">Below are the steps to remove a </w:t>
      </w:r>
      <w:r w:rsidRPr="008E2931">
        <w:rPr>
          <w:lang w:val="en-US"/>
        </w:rPr>
        <w:t xml:space="preserve">field </w:t>
      </w:r>
      <w:r>
        <w:rPr>
          <w:lang w:val="en-US"/>
        </w:rPr>
        <w:t xml:space="preserve">from the </w:t>
      </w:r>
      <w:r w:rsidR="00213970">
        <w:rPr>
          <w:lang w:val="en-US"/>
        </w:rPr>
        <w:t>order/cart</w:t>
      </w:r>
      <w:r>
        <w:rPr>
          <w:lang w:val="en-US"/>
        </w:rPr>
        <w:t xml:space="preserve"> search</w:t>
      </w:r>
      <w:r w:rsidRPr="008E2931">
        <w:rPr>
          <w:lang w:val="en-US"/>
        </w:rPr>
        <w:t>.</w:t>
      </w:r>
    </w:p>
    <w:p w:rsidR="00D2358B" w:rsidRDefault="00D2358B" w:rsidP="00D2358B">
      <w:pPr>
        <w:pStyle w:val="IS-Bodytext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Edit file </w:t>
      </w:r>
      <w:r w:rsidRPr="00B8043C">
        <w:rPr>
          <w:lang w:val="en-US"/>
        </w:rPr>
        <w:t>/</w:t>
      </w:r>
      <w:r w:rsidR="00213970">
        <w:rPr>
          <w:lang w:val="en-US"/>
        </w:rPr>
        <w:t>order</w:t>
      </w:r>
      <w:r w:rsidRPr="00B8043C">
        <w:rPr>
          <w:lang w:val="en-US"/>
        </w:rPr>
        <w:t>search/resources/</w:t>
      </w:r>
      <w:r w:rsidR="00213970">
        <w:rPr>
          <w:lang w:val="en-US"/>
        </w:rPr>
        <w:t>order</w:t>
      </w:r>
      <w:r w:rsidRPr="00B8043C">
        <w:rPr>
          <w:lang w:val="en-US"/>
        </w:rPr>
        <w:t>search-spring.xml</w:t>
      </w:r>
      <w:r>
        <w:rPr>
          <w:lang w:val="en-US"/>
        </w:rPr>
        <w:t xml:space="preserve">. </w:t>
      </w:r>
      <w:r w:rsidR="00DD1244">
        <w:rPr>
          <w:lang w:val="en-US"/>
        </w:rPr>
        <w:t>Remove</w:t>
      </w:r>
      <w:r>
        <w:rPr>
          <w:lang w:val="en-US"/>
        </w:rPr>
        <w:t xml:space="preserve"> the field name </w:t>
      </w:r>
      <w:r w:rsidR="00DD1244">
        <w:rPr>
          <w:lang w:val="en-US"/>
        </w:rPr>
        <w:t xml:space="preserve">from the </w:t>
      </w:r>
      <w:r>
        <w:rPr>
          <w:lang w:val="en-US"/>
        </w:rPr>
        <w:t xml:space="preserve"> configuration.</w:t>
      </w:r>
    </w:p>
    <w:p w:rsidR="00D2358B" w:rsidRDefault="00D2358B" w:rsidP="00D2358B">
      <w:pPr>
        <w:pStyle w:val="IS-Bodytext"/>
        <w:ind w:left="1080"/>
        <w:rPr>
          <w:lang w:val="en-US"/>
        </w:rPr>
      </w:pPr>
      <w:r>
        <w:rPr>
          <w:lang w:val="en-US"/>
        </w:rPr>
        <w:t>Below is the snippet from the existing configuration. Please note this is a sample configuration:</w:t>
      </w:r>
    </w:p>
    <w:p w:rsidR="00AF0D55" w:rsidRPr="004C4E65" w:rsidRDefault="00AF0D55" w:rsidP="00AF0D55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>&lt;bean id="</w:t>
      </w:r>
      <w:r w:rsidRPr="005C5FE7">
        <w:t xml:space="preserve"> </w:t>
      </w:r>
      <w:r w:rsidRPr="005C5FE7">
        <w:rPr>
          <w:b/>
          <w:lang w:val="en-US"/>
        </w:rPr>
        <w:t>defaultOrderSearchFacade</w:t>
      </w:r>
      <w:r w:rsidRPr="004C4E65">
        <w:rPr>
          <w:b/>
          <w:lang w:val="en-US"/>
        </w:rPr>
        <w:t>"</w:t>
      </w:r>
    </w:p>
    <w:p w:rsidR="00AF0D55" w:rsidRPr="004C4E65" w:rsidRDefault="00AF0D55" w:rsidP="00AF0D55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class="</w:t>
      </w:r>
      <w:r w:rsidRPr="005C5FE7">
        <w:t xml:space="preserve"> </w:t>
      </w:r>
      <w:r w:rsidRPr="005C5FE7">
        <w:rPr>
          <w:b/>
          <w:lang w:val="en-US"/>
        </w:rPr>
        <w:t xml:space="preserve">com.generic.ordersearch.facade.impl.DefaultOrderSearchFacadeImpl </w:t>
      </w:r>
      <w:r w:rsidRPr="004C4E65">
        <w:rPr>
          <w:b/>
          <w:lang w:val="en-US"/>
        </w:rPr>
        <w:t>"&gt;</w:t>
      </w:r>
    </w:p>
    <w:p w:rsidR="00AF0D55" w:rsidRPr="004C4E65" w:rsidRDefault="00AF0D55" w:rsidP="00AF0D55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&lt;property name="fieldsList"&gt;</w:t>
      </w:r>
    </w:p>
    <w:p w:rsidR="00AF0D55" w:rsidRPr="004C4E65" w:rsidRDefault="00AF0D55" w:rsidP="00AF0D55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&lt;list&gt;</w:t>
      </w:r>
    </w:p>
    <w:p w:rsidR="00AF0D55" w:rsidRPr="005C5FE7" w:rsidRDefault="00AF0D55" w:rsidP="00AF0D55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</w:t>
      </w:r>
      <w:r w:rsidRPr="005C5FE7">
        <w:rPr>
          <w:b/>
          <w:lang w:val="en-US"/>
        </w:rPr>
        <w:t>&lt;value&gt;Cart Number (web order)&lt;/value&gt;</w:t>
      </w:r>
    </w:p>
    <w:p w:rsidR="00AF0D55" w:rsidRPr="005C5FE7" w:rsidRDefault="00AF0D55" w:rsidP="00AF0D55">
      <w:pPr>
        <w:pStyle w:val="IS-Bodytext"/>
        <w:ind w:left="2160"/>
        <w:rPr>
          <w:b/>
          <w:lang w:val="en-US"/>
        </w:rPr>
      </w:pPr>
      <w:r w:rsidRPr="005C5FE7">
        <w:rPr>
          <w:b/>
          <w:lang w:val="en-US"/>
        </w:rPr>
        <w:t>&lt;value&gt;Cart Label&lt;/value&gt;</w:t>
      </w:r>
    </w:p>
    <w:p w:rsidR="00AF0D55" w:rsidRPr="005C5FE7" w:rsidRDefault="00AF0D55" w:rsidP="00AF0D55">
      <w:pPr>
        <w:pStyle w:val="IS-Bodytext"/>
        <w:ind w:left="2160"/>
        <w:rPr>
          <w:b/>
          <w:lang w:val="en-US"/>
        </w:rPr>
      </w:pPr>
      <w:r w:rsidRPr="005C5FE7">
        <w:rPr>
          <w:b/>
          <w:lang w:val="en-US"/>
        </w:rPr>
        <w:t>&lt;value&gt;Product Number&lt;/value&gt;</w:t>
      </w:r>
    </w:p>
    <w:p w:rsidR="00AF0D55" w:rsidRPr="005C5FE7" w:rsidRDefault="00AF0D55" w:rsidP="00AF0D55">
      <w:pPr>
        <w:pStyle w:val="IS-Bodytext"/>
        <w:ind w:left="2160"/>
        <w:rPr>
          <w:b/>
          <w:lang w:val="en-US"/>
        </w:rPr>
      </w:pPr>
      <w:r w:rsidRPr="005C5FE7">
        <w:rPr>
          <w:b/>
          <w:lang w:val="en-US"/>
        </w:rPr>
        <w:t>&lt;value&gt;Creation Date&lt;/value&gt;</w:t>
      </w:r>
    </w:p>
    <w:p w:rsidR="00AF0D55" w:rsidRPr="004C4E65" w:rsidRDefault="00AF0D55" w:rsidP="00AF0D55">
      <w:pPr>
        <w:pStyle w:val="IS-Bodytext"/>
        <w:ind w:left="2160"/>
        <w:rPr>
          <w:b/>
          <w:lang w:val="en-US"/>
        </w:rPr>
      </w:pPr>
      <w:r w:rsidRPr="005C5FE7">
        <w:rPr>
          <w:b/>
          <w:lang w:val="en-US"/>
        </w:rPr>
        <w:t>&lt;value&gt;User Name&lt;/value&gt;</w:t>
      </w:r>
    </w:p>
    <w:p w:rsidR="00AF0D55" w:rsidRPr="004C4E65" w:rsidRDefault="00AF0D55" w:rsidP="00AF0D55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&lt;/list&gt;</w:t>
      </w:r>
    </w:p>
    <w:p w:rsidR="00AF0D55" w:rsidRPr="004C4E65" w:rsidRDefault="00AF0D55" w:rsidP="00AF0D55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&lt;/property&gt;</w:t>
      </w:r>
    </w:p>
    <w:p w:rsidR="00AF0D55" w:rsidRPr="004C4E65" w:rsidRDefault="00AF0D55" w:rsidP="00AF0D55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&lt;/bean&gt;</w:t>
      </w:r>
    </w:p>
    <w:p w:rsidR="00D2358B" w:rsidRPr="008E2931" w:rsidRDefault="00D2358B" w:rsidP="00D2358B">
      <w:pPr>
        <w:pStyle w:val="IS-Bodytext"/>
        <w:ind w:left="1080"/>
        <w:rPr>
          <w:lang w:val="en-US"/>
        </w:rPr>
      </w:pPr>
    </w:p>
    <w:p w:rsidR="00D2358B" w:rsidRDefault="00DD5FE7" w:rsidP="00D2358B">
      <w:pPr>
        <w:pStyle w:val="IS-Bodytext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Remove </w:t>
      </w:r>
      <w:r w:rsidR="00D2358B">
        <w:rPr>
          <w:lang w:val="en-US"/>
        </w:rPr>
        <w:t xml:space="preserve">the field </w:t>
      </w:r>
      <w:r>
        <w:rPr>
          <w:lang w:val="en-US"/>
        </w:rPr>
        <w:t xml:space="preserve">from </w:t>
      </w:r>
      <w:r w:rsidR="00D2358B">
        <w:rPr>
          <w:lang w:val="en-US"/>
        </w:rPr>
        <w:t xml:space="preserve">the list mentioned above. The </w:t>
      </w:r>
      <w:r>
        <w:rPr>
          <w:lang w:val="en-US"/>
        </w:rPr>
        <w:t xml:space="preserve">field would now not be visible </w:t>
      </w:r>
      <w:r w:rsidR="00D2358B">
        <w:rPr>
          <w:lang w:val="en-US"/>
        </w:rPr>
        <w:t>in JSP page.</w:t>
      </w:r>
    </w:p>
    <w:p w:rsidR="00D2358B" w:rsidRPr="008E2931" w:rsidRDefault="00D2358B" w:rsidP="00D2358B">
      <w:pPr>
        <w:pStyle w:val="IS-Bodytext"/>
        <w:numPr>
          <w:ilvl w:val="0"/>
          <w:numId w:val="39"/>
        </w:numPr>
        <w:rPr>
          <w:lang w:val="en-US"/>
        </w:rPr>
      </w:pPr>
      <w:r w:rsidRPr="008E2931">
        <w:rPr>
          <w:lang w:val="en-US"/>
        </w:rPr>
        <w:t xml:space="preserve">Update the </w:t>
      </w:r>
      <w:r w:rsidR="00213970">
        <w:rPr>
          <w:lang w:val="en-US"/>
        </w:rPr>
        <w:t>OrderSearchController</w:t>
      </w:r>
      <w:r w:rsidR="00213970" w:rsidRPr="00430BF6">
        <w:rPr>
          <w:lang w:val="en-US"/>
        </w:rPr>
        <w:t xml:space="preserve"> </w:t>
      </w:r>
      <w:r w:rsidRPr="008E2931">
        <w:rPr>
          <w:lang w:val="en-US"/>
        </w:rPr>
        <w:t xml:space="preserve">to </w:t>
      </w:r>
      <w:r w:rsidR="00D337EC">
        <w:rPr>
          <w:lang w:val="en-US"/>
        </w:rPr>
        <w:t>remove</w:t>
      </w:r>
      <w:r w:rsidRPr="008E2931">
        <w:rPr>
          <w:lang w:val="en-US"/>
        </w:rPr>
        <w:t xml:space="preserve"> the field</w:t>
      </w:r>
      <w:r w:rsidR="00D337EC">
        <w:rPr>
          <w:lang w:val="en-US"/>
        </w:rPr>
        <w:t>.</w:t>
      </w:r>
    </w:p>
    <w:p w:rsidR="00D2358B" w:rsidRPr="008E2931" w:rsidRDefault="00D2358B" w:rsidP="00D2358B">
      <w:pPr>
        <w:pStyle w:val="IS-Bodytext"/>
        <w:numPr>
          <w:ilvl w:val="0"/>
          <w:numId w:val="39"/>
        </w:numPr>
        <w:rPr>
          <w:lang w:val="en-US"/>
        </w:rPr>
      </w:pPr>
      <w:r w:rsidRPr="008E2931">
        <w:rPr>
          <w:lang w:val="en-US"/>
        </w:rPr>
        <w:t xml:space="preserve">Edit the </w:t>
      </w:r>
      <w:r w:rsidRPr="00050FED">
        <w:rPr>
          <w:lang w:val="en-US"/>
        </w:rPr>
        <w:t>hybris</w:t>
      </w:r>
      <w:r>
        <w:rPr>
          <w:lang w:val="en-US"/>
        </w:rPr>
        <w:t>/Assets/</w:t>
      </w:r>
      <w:r w:rsidRPr="00050FED">
        <w:rPr>
          <w:lang w:val="en-US"/>
        </w:rPr>
        <w:t>hybris</w:t>
      </w:r>
      <w:r>
        <w:rPr>
          <w:lang w:val="en-US"/>
        </w:rPr>
        <w:t>/bin/custom/b2bassets/b2bassetscore/resources/b2bassetscore/import/stores/powertools/</w:t>
      </w:r>
      <w:r w:rsidRPr="00050FED">
        <w:rPr>
          <w:lang w:val="en-US"/>
        </w:rPr>
        <w:t>solr.impex</w:t>
      </w:r>
      <w:r w:rsidRPr="008E2931">
        <w:rPr>
          <w:lang w:val="en-US"/>
        </w:rPr>
        <w:t xml:space="preserve"> file and </w:t>
      </w:r>
      <w:r w:rsidR="00D337EC">
        <w:rPr>
          <w:lang w:val="en-US"/>
        </w:rPr>
        <w:t>remove the</w:t>
      </w:r>
      <w:r w:rsidRPr="008E2931">
        <w:rPr>
          <w:lang w:val="en-US"/>
        </w:rPr>
        <w:t xml:space="preserve"> field </w:t>
      </w:r>
      <w:r w:rsidR="00D337EC">
        <w:rPr>
          <w:lang w:val="en-US"/>
        </w:rPr>
        <w:t>from</w:t>
      </w:r>
      <w:r w:rsidRPr="008E2931">
        <w:rPr>
          <w:lang w:val="en-US"/>
        </w:rPr>
        <w:t xml:space="preserve"> solr</w:t>
      </w:r>
      <w:r w:rsidR="00D337EC">
        <w:rPr>
          <w:lang w:val="en-US"/>
        </w:rPr>
        <w:t xml:space="preserve"> impex.</w:t>
      </w:r>
    </w:p>
    <w:p w:rsidR="00CC7BF1" w:rsidRDefault="00CC7BF1" w:rsidP="00506F37">
      <w:pPr>
        <w:pStyle w:val="IS-Bodytext"/>
        <w:ind w:left="720"/>
        <w:rPr>
          <w:b/>
          <w:lang w:val="en-US"/>
        </w:rPr>
      </w:pPr>
      <w:r w:rsidRPr="00CC7BF1">
        <w:rPr>
          <w:b/>
          <w:lang w:val="en-US"/>
        </w:rPr>
        <w:t xml:space="preserve">How </w:t>
      </w:r>
      <w:r>
        <w:rPr>
          <w:b/>
          <w:lang w:val="en-US"/>
        </w:rPr>
        <w:t>to enable sorting on a field</w:t>
      </w:r>
    </w:p>
    <w:p w:rsidR="00CC7BF1" w:rsidRDefault="00FA3BDF" w:rsidP="00506F37">
      <w:pPr>
        <w:pStyle w:val="IS-Bodytext"/>
        <w:ind w:left="720"/>
        <w:rPr>
          <w:lang w:val="en-US"/>
        </w:rPr>
      </w:pPr>
      <w:r>
        <w:rPr>
          <w:lang w:val="en-US"/>
        </w:rPr>
        <w:t>The steps below enable the user to sort results on a given field.</w:t>
      </w:r>
    </w:p>
    <w:p w:rsidR="00FA3BDF" w:rsidRDefault="00FA3BDF" w:rsidP="00FA3BDF">
      <w:pPr>
        <w:pStyle w:val="IS-Bodytext"/>
        <w:numPr>
          <w:ilvl w:val="0"/>
          <w:numId w:val="43"/>
        </w:numPr>
        <w:rPr>
          <w:lang w:val="en-US"/>
        </w:rPr>
      </w:pPr>
      <w:r w:rsidRPr="008E2931">
        <w:rPr>
          <w:lang w:val="en-US"/>
        </w:rPr>
        <w:t xml:space="preserve">Edit the </w:t>
      </w:r>
      <w:r w:rsidRPr="00050FED">
        <w:rPr>
          <w:lang w:val="en-US"/>
        </w:rPr>
        <w:t>hybris</w:t>
      </w:r>
      <w:r>
        <w:rPr>
          <w:lang w:val="en-US"/>
        </w:rPr>
        <w:t>/Assets/</w:t>
      </w:r>
      <w:r w:rsidRPr="00050FED">
        <w:rPr>
          <w:lang w:val="en-US"/>
        </w:rPr>
        <w:t>hybris</w:t>
      </w:r>
      <w:r>
        <w:rPr>
          <w:lang w:val="en-US"/>
        </w:rPr>
        <w:t>/bin/custom/b2bassets/b2bassetscore/resources/b2bassetscore/import/stores/powertools/</w:t>
      </w:r>
      <w:r w:rsidRPr="00050FED">
        <w:rPr>
          <w:lang w:val="en-US"/>
        </w:rPr>
        <w:t>solr.impex</w:t>
      </w:r>
      <w:r w:rsidRPr="008E2931">
        <w:rPr>
          <w:lang w:val="en-US"/>
        </w:rPr>
        <w:t xml:space="preserve"> file</w:t>
      </w:r>
      <w:r>
        <w:rPr>
          <w:lang w:val="en-US"/>
        </w:rPr>
        <w:t xml:space="preserve"> and add the field name that you wish to sort on. Example below:</w:t>
      </w:r>
    </w:p>
    <w:p w:rsidR="00816748" w:rsidRDefault="00816748" w:rsidP="00FA3BDF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t>Add line</w:t>
      </w:r>
    </w:p>
    <w:p w:rsidR="00FA3BDF" w:rsidRDefault="00FA3BDF" w:rsidP="00FA3BDF">
      <w:pPr>
        <w:pStyle w:val="IS-Bodytext"/>
        <w:ind w:left="1080"/>
        <w:rPr>
          <w:b/>
          <w:lang w:val="en-US"/>
        </w:rPr>
      </w:pPr>
      <w:r w:rsidRPr="00FA3BDF">
        <w:rPr>
          <w:b/>
          <w:lang w:val="en-US"/>
        </w:rPr>
        <w:t>;sortRef5;$solrIndexedType;price-asc;false</w:t>
      </w:r>
    </w:p>
    <w:p w:rsidR="00816748" w:rsidRDefault="00816748" w:rsidP="00FA3BDF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t>After line</w:t>
      </w:r>
    </w:p>
    <w:p w:rsidR="00816748" w:rsidRPr="00FA3BDF" w:rsidRDefault="00816748" w:rsidP="00FA3BDF">
      <w:pPr>
        <w:pStyle w:val="IS-Bodytext"/>
        <w:ind w:left="1080"/>
        <w:rPr>
          <w:b/>
          <w:lang w:val="en-US"/>
        </w:rPr>
      </w:pPr>
      <w:r w:rsidRPr="00816748">
        <w:rPr>
          <w:b/>
          <w:lang w:val="en-US"/>
        </w:rPr>
        <w:t>INSERT_UPDATE SolrSort;&amp;sortRefID;indexedType(identifier)[unique=true];code[unique=true];useBoost</w:t>
      </w:r>
    </w:p>
    <w:p w:rsidR="00FA3BDF" w:rsidRPr="00FA3BDF" w:rsidRDefault="00FA3BDF" w:rsidP="00506F37">
      <w:pPr>
        <w:pStyle w:val="IS-Bodytext"/>
        <w:ind w:left="720"/>
        <w:rPr>
          <w:lang w:val="en-US"/>
        </w:rPr>
      </w:pPr>
      <w:r>
        <w:rPr>
          <w:b/>
          <w:lang w:val="en-US"/>
        </w:rPr>
        <w:t xml:space="preserve">       </w:t>
      </w:r>
      <w:r>
        <w:rPr>
          <w:lang w:val="en-US"/>
        </w:rPr>
        <w:t>The line above adds a new sort option.</w:t>
      </w:r>
    </w:p>
    <w:p w:rsidR="00506F37" w:rsidRDefault="00816748" w:rsidP="00816748">
      <w:pPr>
        <w:pStyle w:val="IS-Bodytext"/>
        <w:numPr>
          <w:ilvl w:val="0"/>
          <w:numId w:val="43"/>
        </w:numPr>
        <w:rPr>
          <w:lang w:val="en-US"/>
        </w:rPr>
      </w:pPr>
      <w:r>
        <w:rPr>
          <w:lang w:val="en-US"/>
        </w:rPr>
        <w:t>Then add the field name that should be used for sorting. Example below: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t xml:space="preserve">Add line 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r w:rsidRPr="00816748">
        <w:rPr>
          <w:b/>
          <w:lang w:val="en-US"/>
        </w:rPr>
        <w:t>;$solrIndexedType:price-asc;priceValue;true</w:t>
      </w:r>
    </w:p>
    <w:p w:rsidR="00816748" w:rsidRPr="00816748" w:rsidRDefault="00816748" w:rsidP="00816748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lastRenderedPageBreak/>
        <w:t>After line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r w:rsidRPr="00816748">
        <w:rPr>
          <w:b/>
          <w:lang w:val="en-US"/>
        </w:rPr>
        <w:t>INSERT_UPDATE SolrSortField;sort(indexedType(identifier),code)[unique=true];fieldName[unique=true];ascending[unique=true]</w:t>
      </w:r>
    </w:p>
    <w:p w:rsidR="00816748" w:rsidRDefault="00816748" w:rsidP="00816748">
      <w:pPr>
        <w:pStyle w:val="IS-Bodytext"/>
        <w:ind w:left="1080"/>
        <w:rPr>
          <w:lang w:val="en-US"/>
        </w:rPr>
      </w:pPr>
      <w:r>
        <w:rPr>
          <w:lang w:val="en-US"/>
        </w:rPr>
        <w:t xml:space="preserve">The above line will add a sort option based on price in ascending order. To add a descending sort option 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t xml:space="preserve">Add line 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r w:rsidRPr="00816748">
        <w:rPr>
          <w:b/>
          <w:lang w:val="en-US"/>
        </w:rPr>
        <w:t>;$solrIndex</w:t>
      </w:r>
      <w:r>
        <w:rPr>
          <w:b/>
          <w:lang w:val="en-US"/>
        </w:rPr>
        <w:t>edType:price-asc;priceValue;false</w:t>
      </w:r>
    </w:p>
    <w:p w:rsidR="00816748" w:rsidRPr="00816748" w:rsidRDefault="00816748" w:rsidP="00816748">
      <w:pPr>
        <w:pStyle w:val="IS-Bodytext"/>
        <w:ind w:left="1080"/>
        <w:rPr>
          <w:lang w:val="en-US"/>
        </w:rPr>
      </w:pPr>
    </w:p>
    <w:p w:rsidR="00C918B0" w:rsidRPr="008E2931" w:rsidRDefault="00A454A8" w:rsidP="00A454A8">
      <w:pPr>
        <w:pStyle w:val="IS-Heading1"/>
        <w:rPr>
          <w:lang w:val="en-US"/>
        </w:rPr>
      </w:pPr>
      <w:bookmarkStart w:id="58" w:name="_Toc411349101"/>
      <w:r w:rsidRPr="008E2931">
        <w:rPr>
          <w:lang w:val="en-US"/>
        </w:rPr>
        <w:lastRenderedPageBreak/>
        <w:t>Appendi</w:t>
      </w:r>
      <w:r w:rsidR="001E4E6A" w:rsidRPr="008E2931">
        <w:rPr>
          <w:lang w:val="en-US"/>
        </w:rPr>
        <w:t>x A</w:t>
      </w:r>
      <w:r w:rsidR="001E4E6A" w:rsidRPr="008E2931">
        <w:rPr>
          <w:b w:val="0"/>
          <w:bCs w:val="0"/>
          <w:i/>
          <w:iCs/>
          <w:sz w:val="32"/>
          <w:lang w:val="en-US"/>
        </w:rPr>
        <w:t xml:space="preserve"> – Glossary of terms</w:t>
      </w:r>
      <w:bookmarkEnd w:id="58"/>
    </w:p>
    <w:tbl>
      <w:tblPr>
        <w:tblStyle w:val="TableGrid"/>
        <w:tblW w:w="0" w:type="auto"/>
        <w:tblLook w:val="04A0"/>
      </w:tblPr>
      <w:tblGrid>
        <w:gridCol w:w="5198"/>
        <w:gridCol w:w="5199"/>
      </w:tblGrid>
      <w:tr w:rsidR="001E4E6A" w:rsidRPr="008E2931" w:rsidTr="001E4E6A">
        <w:tc>
          <w:tcPr>
            <w:tcW w:w="5198" w:type="dxa"/>
          </w:tcPr>
          <w:p w:rsidR="001E4E6A" w:rsidRPr="008E2931" w:rsidRDefault="001E4E6A" w:rsidP="00C918B0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Term/Abbreviation/Acronym</w:t>
            </w:r>
          </w:p>
        </w:tc>
        <w:tc>
          <w:tcPr>
            <w:tcW w:w="5199" w:type="dxa"/>
          </w:tcPr>
          <w:p w:rsidR="001E4E6A" w:rsidRPr="008E2931" w:rsidRDefault="001E4E6A" w:rsidP="00C918B0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Meaning</w:t>
            </w:r>
          </w:p>
        </w:tc>
      </w:tr>
      <w:tr w:rsidR="001E4E6A" w:rsidRPr="008E2931" w:rsidTr="001E4E6A">
        <w:tc>
          <w:tcPr>
            <w:tcW w:w="5198" w:type="dxa"/>
          </w:tcPr>
          <w:p w:rsidR="001E4E6A" w:rsidRPr="008E2931" w:rsidRDefault="001E4E6A" w:rsidP="00C918B0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>Solr</w:t>
            </w:r>
          </w:p>
        </w:tc>
        <w:tc>
          <w:tcPr>
            <w:tcW w:w="5199" w:type="dxa"/>
          </w:tcPr>
          <w:p w:rsidR="001E4E6A" w:rsidRPr="008E2931" w:rsidRDefault="001E4E6A" w:rsidP="001E4E6A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>Solr is an open source enterprise search platform used for text based search in Hybris</w:t>
            </w:r>
          </w:p>
        </w:tc>
      </w:tr>
      <w:tr w:rsidR="001E4E6A" w:rsidRPr="008E2931" w:rsidTr="001E4E6A">
        <w:tc>
          <w:tcPr>
            <w:tcW w:w="5198" w:type="dxa"/>
          </w:tcPr>
          <w:p w:rsidR="001E4E6A" w:rsidRPr="008E2931" w:rsidRDefault="004C4E65" w:rsidP="00C918B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</w:t>
            </w:r>
          </w:p>
        </w:tc>
        <w:tc>
          <w:tcPr>
            <w:tcW w:w="5199" w:type="dxa"/>
          </w:tcPr>
          <w:p w:rsidR="004C4E65" w:rsidRPr="008E2931" w:rsidRDefault="004C4E65" w:rsidP="004C4E6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Business to Business</w:t>
            </w:r>
          </w:p>
        </w:tc>
      </w:tr>
    </w:tbl>
    <w:p w:rsidR="00620F2A" w:rsidRPr="008E2931" w:rsidRDefault="00620F2A" w:rsidP="002634E9">
      <w:pPr>
        <w:pStyle w:val="IS-MoreInformation"/>
        <w:rPr>
          <w:color w:val="FFFFFF" w:themeColor="background2"/>
          <w:sz w:val="14"/>
          <w:lang w:val="en-US"/>
        </w:rPr>
      </w:pPr>
    </w:p>
    <w:sectPr w:rsidR="00620F2A" w:rsidRPr="008E2931" w:rsidSect="00051226">
      <w:footerReference w:type="default" r:id="rId20"/>
      <w:headerReference w:type="first" r:id="rId21"/>
      <w:footerReference w:type="first" r:id="rId22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3210" w:rsidRDefault="00D23210">
      <w:r>
        <w:separator/>
      </w:r>
    </w:p>
  </w:endnote>
  <w:endnote w:type="continuationSeparator" w:id="0">
    <w:p w:rsidR="00D23210" w:rsidRDefault="00D232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old">
    <w:altName w:val="Arial"/>
    <w:panose1 w:val="020B0704020202020204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B5DA2" w:rsidP="00FF3E4D">
    <w:pPr>
      <w:pStyle w:val="Footer"/>
      <w:tabs>
        <w:tab w:val="clear" w:pos="9360"/>
      </w:tabs>
      <w:spacing w:before="40"/>
      <w:ind w:right="360"/>
    </w:pPr>
    <w:r w:rsidRPr="001B5DA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7303" w:rsidRDefault="001B5DA2" w:rsidP="00FF3E4D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1A7303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1A7303">
                  <w:rPr>
                    <w:rStyle w:val="PageNumber"/>
                    <w:noProof/>
                  </w:rPr>
                  <w:t>18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1A7303" w:rsidRPr="00B953F6" w:rsidRDefault="001A7303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1B5DA2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1B5DA2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7303" w:rsidRPr="00432F92" w:rsidRDefault="001B5DA2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1A7303">
                  <w:instrText xml:space="preserve"> STYLEREF  "Proposal Title"  \* MERGEFORMAT </w:instrText>
                </w:r>
                <w:r>
                  <w:fldChar w:fldCharType="separate"/>
                </w:r>
                <w:r w:rsidR="001A7303">
                  <w:rPr>
                    <w:b/>
                    <w:bCs/>
                    <w:noProof/>
                    <w:lang w:val="en-US"/>
                  </w:rPr>
                  <w:t>Error! Use the Home tab to apply Proposal Title to the text that you want to appear here.</w:t>
                </w:r>
                <w:r>
                  <w:fldChar w:fldCharType="end"/>
                </w:r>
              </w:p>
            </w:txbxContent>
          </v:textbox>
        </v:shape>
      </w:pict>
    </w:r>
    <w:r w:rsidR="001A7303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Pr="00BE5C19" w:rsidRDefault="001A7303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1B5DA2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1B5DA2" w:rsidRPr="000D146B">
      <w:rPr>
        <w:rStyle w:val="PageNumber"/>
      </w:rPr>
      <w:fldChar w:fldCharType="separate"/>
    </w:r>
    <w:r w:rsidR="00AC673F">
      <w:rPr>
        <w:rStyle w:val="PageNumber"/>
        <w:noProof/>
      </w:rPr>
      <w:t>1</w:t>
    </w:r>
    <w:r w:rsidR="001B5DA2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3210" w:rsidRDefault="00D23210">
      <w:r>
        <w:separator/>
      </w:r>
    </w:p>
  </w:footnote>
  <w:footnote w:type="continuationSeparator" w:id="0">
    <w:p w:rsidR="00D23210" w:rsidRDefault="00D2321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 w:rsidP="00E90A5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Header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86B63"/>
    <w:multiLevelType w:val="hybridMultilevel"/>
    <w:tmpl w:val="A4C6C7C0"/>
    <w:lvl w:ilvl="0" w:tplc="CA9A0ED0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0ABF61B2"/>
    <w:multiLevelType w:val="hybridMultilevel"/>
    <w:tmpl w:val="443AEF96"/>
    <w:lvl w:ilvl="0" w:tplc="F684C750">
      <w:start w:val="1"/>
      <w:numFmt w:val="bullet"/>
      <w:lvlText w:val=""/>
      <w:lvlJc w:val="left"/>
      <w:pPr>
        <w:tabs>
          <w:tab w:val="num" w:pos="1386"/>
        </w:tabs>
        <w:ind w:left="1386" w:hanging="360"/>
      </w:pPr>
      <w:rPr>
        <w:rFonts w:ascii="Wingdings" w:hAnsi="Wingdings" w:hint="default"/>
      </w:rPr>
    </w:lvl>
    <w:lvl w:ilvl="1" w:tplc="D8FCB52E" w:tentative="1">
      <w:start w:val="1"/>
      <w:numFmt w:val="bullet"/>
      <w:lvlText w:val=""/>
      <w:lvlJc w:val="left"/>
      <w:pPr>
        <w:tabs>
          <w:tab w:val="num" w:pos="2106"/>
        </w:tabs>
        <w:ind w:left="2106" w:hanging="360"/>
      </w:pPr>
      <w:rPr>
        <w:rFonts w:ascii="Wingdings" w:hAnsi="Wingdings" w:hint="default"/>
      </w:rPr>
    </w:lvl>
    <w:lvl w:ilvl="2" w:tplc="4712CC58" w:tentative="1">
      <w:start w:val="1"/>
      <w:numFmt w:val="bullet"/>
      <w:lvlText w:val=""/>
      <w:lvlJc w:val="left"/>
      <w:pPr>
        <w:tabs>
          <w:tab w:val="num" w:pos="2826"/>
        </w:tabs>
        <w:ind w:left="2826" w:hanging="360"/>
      </w:pPr>
      <w:rPr>
        <w:rFonts w:ascii="Wingdings" w:hAnsi="Wingdings" w:hint="default"/>
      </w:rPr>
    </w:lvl>
    <w:lvl w:ilvl="3" w:tplc="EAF69E18" w:tentative="1">
      <w:start w:val="1"/>
      <w:numFmt w:val="bullet"/>
      <w:lvlText w:val=""/>
      <w:lvlJc w:val="left"/>
      <w:pPr>
        <w:tabs>
          <w:tab w:val="num" w:pos="3546"/>
        </w:tabs>
        <w:ind w:left="3546" w:hanging="360"/>
      </w:pPr>
      <w:rPr>
        <w:rFonts w:ascii="Wingdings" w:hAnsi="Wingdings" w:hint="default"/>
      </w:rPr>
    </w:lvl>
    <w:lvl w:ilvl="4" w:tplc="ADBCB332" w:tentative="1">
      <w:start w:val="1"/>
      <w:numFmt w:val="bullet"/>
      <w:lvlText w:val=""/>
      <w:lvlJc w:val="left"/>
      <w:pPr>
        <w:tabs>
          <w:tab w:val="num" w:pos="4266"/>
        </w:tabs>
        <w:ind w:left="4266" w:hanging="360"/>
      </w:pPr>
      <w:rPr>
        <w:rFonts w:ascii="Wingdings" w:hAnsi="Wingdings" w:hint="default"/>
      </w:rPr>
    </w:lvl>
    <w:lvl w:ilvl="5" w:tplc="3CCA8D70" w:tentative="1">
      <w:start w:val="1"/>
      <w:numFmt w:val="bullet"/>
      <w:lvlText w:val=""/>
      <w:lvlJc w:val="left"/>
      <w:pPr>
        <w:tabs>
          <w:tab w:val="num" w:pos="4986"/>
        </w:tabs>
        <w:ind w:left="4986" w:hanging="360"/>
      </w:pPr>
      <w:rPr>
        <w:rFonts w:ascii="Wingdings" w:hAnsi="Wingdings" w:hint="default"/>
      </w:rPr>
    </w:lvl>
    <w:lvl w:ilvl="6" w:tplc="ABD8F218" w:tentative="1">
      <w:start w:val="1"/>
      <w:numFmt w:val="bullet"/>
      <w:lvlText w:val=""/>
      <w:lvlJc w:val="left"/>
      <w:pPr>
        <w:tabs>
          <w:tab w:val="num" w:pos="5706"/>
        </w:tabs>
        <w:ind w:left="5706" w:hanging="360"/>
      </w:pPr>
      <w:rPr>
        <w:rFonts w:ascii="Wingdings" w:hAnsi="Wingdings" w:hint="default"/>
      </w:rPr>
    </w:lvl>
    <w:lvl w:ilvl="7" w:tplc="090ED0F8" w:tentative="1">
      <w:start w:val="1"/>
      <w:numFmt w:val="bullet"/>
      <w:lvlText w:val=""/>
      <w:lvlJc w:val="left"/>
      <w:pPr>
        <w:tabs>
          <w:tab w:val="num" w:pos="6426"/>
        </w:tabs>
        <w:ind w:left="6426" w:hanging="360"/>
      </w:pPr>
      <w:rPr>
        <w:rFonts w:ascii="Wingdings" w:hAnsi="Wingdings" w:hint="default"/>
      </w:rPr>
    </w:lvl>
    <w:lvl w:ilvl="8" w:tplc="651AF216" w:tentative="1">
      <w:start w:val="1"/>
      <w:numFmt w:val="bullet"/>
      <w:lvlText w:val=""/>
      <w:lvlJc w:val="left"/>
      <w:pPr>
        <w:tabs>
          <w:tab w:val="num" w:pos="7146"/>
        </w:tabs>
        <w:ind w:left="7146" w:hanging="360"/>
      </w:pPr>
      <w:rPr>
        <w:rFonts w:ascii="Wingdings" w:hAnsi="Wingdings" w:hint="default"/>
      </w:rPr>
    </w:lvl>
  </w:abstractNum>
  <w:abstractNum w:abstractNumId="5">
    <w:nsid w:val="0CF25E5F"/>
    <w:multiLevelType w:val="hybridMultilevel"/>
    <w:tmpl w:val="C97E774E"/>
    <w:lvl w:ilvl="0" w:tplc="69BE1652">
      <w:start w:val="1"/>
      <w:numFmt w:val="lowerLetter"/>
      <w:lvlText w:val="%1)"/>
      <w:lvlJc w:val="left"/>
      <w:pPr>
        <w:ind w:left="14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6" w:hanging="360"/>
      </w:pPr>
    </w:lvl>
    <w:lvl w:ilvl="2" w:tplc="0409001B" w:tentative="1">
      <w:start w:val="1"/>
      <w:numFmt w:val="lowerRoman"/>
      <w:lvlText w:val="%3."/>
      <w:lvlJc w:val="right"/>
      <w:pPr>
        <w:ind w:left="2916" w:hanging="180"/>
      </w:pPr>
    </w:lvl>
    <w:lvl w:ilvl="3" w:tplc="0409000F" w:tentative="1">
      <w:start w:val="1"/>
      <w:numFmt w:val="decimal"/>
      <w:lvlText w:val="%4."/>
      <w:lvlJc w:val="left"/>
      <w:pPr>
        <w:ind w:left="3636" w:hanging="360"/>
      </w:pPr>
    </w:lvl>
    <w:lvl w:ilvl="4" w:tplc="04090019" w:tentative="1">
      <w:start w:val="1"/>
      <w:numFmt w:val="lowerLetter"/>
      <w:lvlText w:val="%5."/>
      <w:lvlJc w:val="left"/>
      <w:pPr>
        <w:ind w:left="4356" w:hanging="360"/>
      </w:pPr>
    </w:lvl>
    <w:lvl w:ilvl="5" w:tplc="0409001B" w:tentative="1">
      <w:start w:val="1"/>
      <w:numFmt w:val="lowerRoman"/>
      <w:lvlText w:val="%6."/>
      <w:lvlJc w:val="right"/>
      <w:pPr>
        <w:ind w:left="5076" w:hanging="180"/>
      </w:pPr>
    </w:lvl>
    <w:lvl w:ilvl="6" w:tplc="0409000F" w:tentative="1">
      <w:start w:val="1"/>
      <w:numFmt w:val="decimal"/>
      <w:lvlText w:val="%7."/>
      <w:lvlJc w:val="left"/>
      <w:pPr>
        <w:ind w:left="5796" w:hanging="360"/>
      </w:pPr>
    </w:lvl>
    <w:lvl w:ilvl="7" w:tplc="04090019" w:tentative="1">
      <w:start w:val="1"/>
      <w:numFmt w:val="lowerLetter"/>
      <w:lvlText w:val="%8."/>
      <w:lvlJc w:val="left"/>
      <w:pPr>
        <w:ind w:left="6516" w:hanging="360"/>
      </w:pPr>
    </w:lvl>
    <w:lvl w:ilvl="8" w:tplc="0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6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3E1FF0"/>
    <w:multiLevelType w:val="hybridMultilevel"/>
    <w:tmpl w:val="C9CE5E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94402DC"/>
    <w:multiLevelType w:val="hybridMultilevel"/>
    <w:tmpl w:val="351A72CC"/>
    <w:lvl w:ilvl="0" w:tplc="3A7867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31E0155"/>
    <w:multiLevelType w:val="hybridMultilevel"/>
    <w:tmpl w:val="7D28072C"/>
    <w:lvl w:ilvl="0" w:tplc="81C290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2601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7A6C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B61F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C89B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2AF6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F829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601A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EA6D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8700FD8"/>
    <w:multiLevelType w:val="hybridMultilevel"/>
    <w:tmpl w:val="745A04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2095161"/>
    <w:multiLevelType w:val="hybridMultilevel"/>
    <w:tmpl w:val="5CB4D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28710BE"/>
    <w:multiLevelType w:val="hybridMultilevel"/>
    <w:tmpl w:val="F0B27352"/>
    <w:lvl w:ilvl="0" w:tplc="8BF0F7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30D22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E8C9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5262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2EA3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503B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68C3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068A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6EB0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92F0C61"/>
    <w:multiLevelType w:val="hybridMultilevel"/>
    <w:tmpl w:val="0B9E2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DE5A6C"/>
    <w:multiLevelType w:val="hybridMultilevel"/>
    <w:tmpl w:val="5A96A7D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9">
    <w:nsid w:val="46BC5CF6"/>
    <w:multiLevelType w:val="hybridMultilevel"/>
    <w:tmpl w:val="3BA482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>
    <w:nsid w:val="4CCA381F"/>
    <w:multiLevelType w:val="hybridMultilevel"/>
    <w:tmpl w:val="681209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BFD3193"/>
    <w:multiLevelType w:val="hybridMultilevel"/>
    <w:tmpl w:val="264EC68E"/>
    <w:lvl w:ilvl="0" w:tplc="B54231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4AB4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B8A9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3652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DABB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9884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944A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205F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E437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19A1570"/>
    <w:multiLevelType w:val="hybridMultilevel"/>
    <w:tmpl w:val="8E7463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653140"/>
    <w:multiLevelType w:val="hybridMultilevel"/>
    <w:tmpl w:val="2A5ECE12"/>
    <w:lvl w:ilvl="0" w:tplc="46EAE6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0823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EACC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667C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040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C257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8DD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E456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3E42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92D2087"/>
    <w:multiLevelType w:val="hybridMultilevel"/>
    <w:tmpl w:val="760AF214"/>
    <w:lvl w:ilvl="0" w:tplc="69880EFA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75871778"/>
    <w:multiLevelType w:val="multilevel"/>
    <w:tmpl w:val="29FACB1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2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8692F72"/>
    <w:multiLevelType w:val="hybridMultilevel"/>
    <w:tmpl w:val="9FDE9994"/>
    <w:lvl w:ilvl="0" w:tplc="C46E21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8"/>
  </w:num>
  <w:num w:numId="3">
    <w:abstractNumId w:val="35"/>
  </w:num>
  <w:num w:numId="4">
    <w:abstractNumId w:val="22"/>
  </w:num>
  <w:num w:numId="5">
    <w:abstractNumId w:val="34"/>
  </w:num>
  <w:num w:numId="6">
    <w:abstractNumId w:val="11"/>
  </w:num>
  <w:num w:numId="7">
    <w:abstractNumId w:val="20"/>
  </w:num>
  <w:num w:numId="8">
    <w:abstractNumId w:val="12"/>
  </w:num>
  <w:num w:numId="9">
    <w:abstractNumId w:val="2"/>
  </w:num>
  <w:num w:numId="10">
    <w:abstractNumId w:val="24"/>
  </w:num>
  <w:num w:numId="11">
    <w:abstractNumId w:val="21"/>
  </w:num>
  <w:num w:numId="12">
    <w:abstractNumId w:val="32"/>
  </w:num>
  <w:num w:numId="13">
    <w:abstractNumId w:val="29"/>
  </w:num>
  <w:num w:numId="14">
    <w:abstractNumId w:val="14"/>
  </w:num>
  <w:num w:numId="15">
    <w:abstractNumId w:val="1"/>
  </w:num>
  <w:num w:numId="16">
    <w:abstractNumId w:val="3"/>
  </w:num>
  <w:num w:numId="17">
    <w:abstractNumId w:val="0"/>
  </w:num>
  <w:num w:numId="18">
    <w:abstractNumId w:val="7"/>
  </w:num>
  <w:num w:numId="19">
    <w:abstractNumId w:val="26"/>
  </w:num>
  <w:num w:numId="20">
    <w:abstractNumId w:val="18"/>
  </w:num>
  <w:num w:numId="21">
    <w:abstractNumId w:val="8"/>
  </w:num>
  <w:num w:numId="22">
    <w:abstractNumId w:val="30"/>
  </w:num>
  <w:num w:numId="23">
    <w:abstractNumId w:val="30"/>
  </w:num>
  <w:num w:numId="24">
    <w:abstractNumId w:val="30"/>
  </w:num>
  <w:num w:numId="25">
    <w:abstractNumId w:val="19"/>
  </w:num>
  <w:num w:numId="26">
    <w:abstractNumId w:val="30"/>
  </w:num>
  <w:num w:numId="27">
    <w:abstractNumId w:val="30"/>
  </w:num>
  <w:num w:numId="28">
    <w:abstractNumId w:val="30"/>
  </w:num>
  <w:num w:numId="29">
    <w:abstractNumId w:val="6"/>
  </w:num>
  <w:num w:numId="30">
    <w:abstractNumId w:val="15"/>
  </w:num>
  <w:num w:numId="31">
    <w:abstractNumId w:val="30"/>
  </w:num>
  <w:num w:numId="32">
    <w:abstractNumId w:val="30"/>
  </w:num>
  <w:num w:numId="33">
    <w:abstractNumId w:val="30"/>
  </w:num>
  <w:num w:numId="34">
    <w:abstractNumId w:val="30"/>
  </w:num>
  <w:num w:numId="35">
    <w:abstractNumId w:val="10"/>
  </w:num>
  <w:num w:numId="36">
    <w:abstractNumId w:val="16"/>
  </w:num>
  <w:num w:numId="37">
    <w:abstractNumId w:val="23"/>
  </w:num>
  <w:num w:numId="38">
    <w:abstractNumId w:val="30"/>
  </w:num>
  <w:num w:numId="39">
    <w:abstractNumId w:val="33"/>
  </w:num>
  <w:num w:numId="40">
    <w:abstractNumId w:val="5"/>
  </w:num>
  <w:num w:numId="41">
    <w:abstractNumId w:val="17"/>
  </w:num>
  <w:num w:numId="42">
    <w:abstractNumId w:val="13"/>
  </w:num>
  <w:num w:numId="43">
    <w:abstractNumId w:val="9"/>
  </w:num>
  <w:num w:numId="44">
    <w:abstractNumId w:val="25"/>
  </w:num>
  <w:num w:numId="45">
    <w:abstractNumId w:val="27"/>
  </w:num>
  <w:num w:numId="46">
    <w:abstractNumId w:val="4"/>
  </w:num>
  <w:num w:numId="47">
    <w:abstractNumId w:val="31"/>
  </w:num>
  <w:num w:numId="48">
    <w:abstractNumId w:val="30"/>
  </w:num>
  <w:num w:numId="49">
    <w:abstractNumId w:val="30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83970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C2B"/>
    <w:rsid w:val="000216BC"/>
    <w:rsid w:val="00023DD7"/>
    <w:rsid w:val="00024820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67AFA"/>
    <w:rsid w:val="0007007C"/>
    <w:rsid w:val="00073B60"/>
    <w:rsid w:val="0007438F"/>
    <w:rsid w:val="00074E94"/>
    <w:rsid w:val="000753FA"/>
    <w:rsid w:val="00075AF4"/>
    <w:rsid w:val="00076F79"/>
    <w:rsid w:val="00077725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4CD1"/>
    <w:rsid w:val="000957DA"/>
    <w:rsid w:val="0009664B"/>
    <w:rsid w:val="00096D14"/>
    <w:rsid w:val="00097164"/>
    <w:rsid w:val="000A0D61"/>
    <w:rsid w:val="000A0EF7"/>
    <w:rsid w:val="000A1974"/>
    <w:rsid w:val="000A302A"/>
    <w:rsid w:val="000A4473"/>
    <w:rsid w:val="000A611B"/>
    <w:rsid w:val="000B0C34"/>
    <w:rsid w:val="000B525C"/>
    <w:rsid w:val="000B54FE"/>
    <w:rsid w:val="000B586B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5388"/>
    <w:rsid w:val="000F7464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6801"/>
    <w:rsid w:val="00136F43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6021F"/>
    <w:rsid w:val="001618D4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E38"/>
    <w:rsid w:val="00174075"/>
    <w:rsid w:val="00174907"/>
    <w:rsid w:val="0017520A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21F2"/>
    <w:rsid w:val="00192621"/>
    <w:rsid w:val="0019402D"/>
    <w:rsid w:val="0019538A"/>
    <w:rsid w:val="00195EAF"/>
    <w:rsid w:val="001A0353"/>
    <w:rsid w:val="001A0849"/>
    <w:rsid w:val="001A3113"/>
    <w:rsid w:val="001A4198"/>
    <w:rsid w:val="001A5A03"/>
    <w:rsid w:val="001A5B0A"/>
    <w:rsid w:val="001A5D63"/>
    <w:rsid w:val="001A6772"/>
    <w:rsid w:val="001A7303"/>
    <w:rsid w:val="001B010F"/>
    <w:rsid w:val="001B17E6"/>
    <w:rsid w:val="001B1DF5"/>
    <w:rsid w:val="001B4959"/>
    <w:rsid w:val="001B4F9A"/>
    <w:rsid w:val="001B59FB"/>
    <w:rsid w:val="001B5DA2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3360"/>
    <w:rsid w:val="00204469"/>
    <w:rsid w:val="0020504E"/>
    <w:rsid w:val="0020574A"/>
    <w:rsid w:val="00206752"/>
    <w:rsid w:val="0020680F"/>
    <w:rsid w:val="00207AEE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476F"/>
    <w:rsid w:val="00255492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A7EE7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0D6E"/>
    <w:rsid w:val="002C1D95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3B3"/>
    <w:rsid w:val="00314400"/>
    <w:rsid w:val="00314D8E"/>
    <w:rsid w:val="0031754F"/>
    <w:rsid w:val="003220B2"/>
    <w:rsid w:val="00322803"/>
    <w:rsid w:val="00324583"/>
    <w:rsid w:val="003247EA"/>
    <w:rsid w:val="00325A39"/>
    <w:rsid w:val="003270FD"/>
    <w:rsid w:val="00327682"/>
    <w:rsid w:val="00327702"/>
    <w:rsid w:val="00330A8B"/>
    <w:rsid w:val="0033298F"/>
    <w:rsid w:val="00333873"/>
    <w:rsid w:val="00335094"/>
    <w:rsid w:val="00335534"/>
    <w:rsid w:val="003360F8"/>
    <w:rsid w:val="00336362"/>
    <w:rsid w:val="00336CC7"/>
    <w:rsid w:val="00337A28"/>
    <w:rsid w:val="003407C3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B0F"/>
    <w:rsid w:val="003A0B77"/>
    <w:rsid w:val="003A34E8"/>
    <w:rsid w:val="003A3D24"/>
    <w:rsid w:val="003A4458"/>
    <w:rsid w:val="003A575E"/>
    <w:rsid w:val="003A5DA4"/>
    <w:rsid w:val="003B13F3"/>
    <w:rsid w:val="003B191F"/>
    <w:rsid w:val="003B2609"/>
    <w:rsid w:val="003B30D0"/>
    <w:rsid w:val="003B469F"/>
    <w:rsid w:val="003C0610"/>
    <w:rsid w:val="003C0FEF"/>
    <w:rsid w:val="003C12E2"/>
    <w:rsid w:val="003C37CA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21CB6"/>
    <w:rsid w:val="00422F85"/>
    <w:rsid w:val="00423D82"/>
    <w:rsid w:val="0042424F"/>
    <w:rsid w:val="0042445F"/>
    <w:rsid w:val="004245A5"/>
    <w:rsid w:val="004245FD"/>
    <w:rsid w:val="00427486"/>
    <w:rsid w:val="00427F0F"/>
    <w:rsid w:val="00430395"/>
    <w:rsid w:val="00430BF6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A3"/>
    <w:rsid w:val="00463E35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F3B"/>
    <w:rsid w:val="0049047E"/>
    <w:rsid w:val="00490982"/>
    <w:rsid w:val="0049113D"/>
    <w:rsid w:val="00491B5E"/>
    <w:rsid w:val="004943C0"/>
    <w:rsid w:val="004943C7"/>
    <w:rsid w:val="00495CF3"/>
    <w:rsid w:val="00497184"/>
    <w:rsid w:val="004A3178"/>
    <w:rsid w:val="004A3997"/>
    <w:rsid w:val="004A44C5"/>
    <w:rsid w:val="004A4C27"/>
    <w:rsid w:val="004A4CC8"/>
    <w:rsid w:val="004A4E35"/>
    <w:rsid w:val="004A53F3"/>
    <w:rsid w:val="004A58B2"/>
    <w:rsid w:val="004A7A15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50C1C"/>
    <w:rsid w:val="005510ED"/>
    <w:rsid w:val="00554334"/>
    <w:rsid w:val="00556402"/>
    <w:rsid w:val="00556DC6"/>
    <w:rsid w:val="00556E3E"/>
    <w:rsid w:val="0055770A"/>
    <w:rsid w:val="00557981"/>
    <w:rsid w:val="005612A5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39B8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5FE7"/>
    <w:rsid w:val="005C766B"/>
    <w:rsid w:val="005D1042"/>
    <w:rsid w:val="005D2D61"/>
    <w:rsid w:val="005D53A1"/>
    <w:rsid w:val="005D5CA2"/>
    <w:rsid w:val="005D72B9"/>
    <w:rsid w:val="005D7949"/>
    <w:rsid w:val="005D7F80"/>
    <w:rsid w:val="005E0DDA"/>
    <w:rsid w:val="005E0DDD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372B"/>
    <w:rsid w:val="00615265"/>
    <w:rsid w:val="006170C6"/>
    <w:rsid w:val="00617C1D"/>
    <w:rsid w:val="00620481"/>
    <w:rsid w:val="00620DD8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40697"/>
    <w:rsid w:val="00641A03"/>
    <w:rsid w:val="00641B96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4ABE"/>
    <w:rsid w:val="00674FA9"/>
    <w:rsid w:val="00675349"/>
    <w:rsid w:val="00675739"/>
    <w:rsid w:val="006779FA"/>
    <w:rsid w:val="006806DD"/>
    <w:rsid w:val="00680ED9"/>
    <w:rsid w:val="00681118"/>
    <w:rsid w:val="0068218A"/>
    <w:rsid w:val="006823A0"/>
    <w:rsid w:val="006845DF"/>
    <w:rsid w:val="006865A1"/>
    <w:rsid w:val="00690D02"/>
    <w:rsid w:val="0069281C"/>
    <w:rsid w:val="00694203"/>
    <w:rsid w:val="0069574A"/>
    <w:rsid w:val="00697E24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1274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C32"/>
    <w:rsid w:val="007127AA"/>
    <w:rsid w:val="00714104"/>
    <w:rsid w:val="007155A7"/>
    <w:rsid w:val="0071734A"/>
    <w:rsid w:val="00721061"/>
    <w:rsid w:val="007211F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248A"/>
    <w:rsid w:val="00765E87"/>
    <w:rsid w:val="007662CF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7F6"/>
    <w:rsid w:val="007B0C46"/>
    <w:rsid w:val="007B15A3"/>
    <w:rsid w:val="007B1FC9"/>
    <w:rsid w:val="007B226A"/>
    <w:rsid w:val="007B23D3"/>
    <w:rsid w:val="007B32EE"/>
    <w:rsid w:val="007B4372"/>
    <w:rsid w:val="007B4C5D"/>
    <w:rsid w:val="007B6CF0"/>
    <w:rsid w:val="007B715C"/>
    <w:rsid w:val="007B7366"/>
    <w:rsid w:val="007B7B39"/>
    <w:rsid w:val="007C0A6E"/>
    <w:rsid w:val="007C2216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3EC6"/>
    <w:rsid w:val="007E48CA"/>
    <w:rsid w:val="007E6DCE"/>
    <w:rsid w:val="007E7D7F"/>
    <w:rsid w:val="007F0059"/>
    <w:rsid w:val="007F07BF"/>
    <w:rsid w:val="007F1891"/>
    <w:rsid w:val="007F1F92"/>
    <w:rsid w:val="007F2B70"/>
    <w:rsid w:val="007F3512"/>
    <w:rsid w:val="007F4F11"/>
    <w:rsid w:val="007F5B29"/>
    <w:rsid w:val="007F6F52"/>
    <w:rsid w:val="007F79EF"/>
    <w:rsid w:val="00800F3F"/>
    <w:rsid w:val="00802335"/>
    <w:rsid w:val="00803DC9"/>
    <w:rsid w:val="0080789E"/>
    <w:rsid w:val="00810A0E"/>
    <w:rsid w:val="00812C06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3320"/>
    <w:rsid w:val="00883A62"/>
    <w:rsid w:val="0088459A"/>
    <w:rsid w:val="00884DB3"/>
    <w:rsid w:val="00886114"/>
    <w:rsid w:val="00887EBE"/>
    <w:rsid w:val="0089168C"/>
    <w:rsid w:val="008927C6"/>
    <w:rsid w:val="008937E3"/>
    <w:rsid w:val="00893ECA"/>
    <w:rsid w:val="00894C26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C04EA"/>
    <w:rsid w:val="008C07A1"/>
    <w:rsid w:val="008C0A20"/>
    <w:rsid w:val="008C1613"/>
    <w:rsid w:val="008C47D1"/>
    <w:rsid w:val="008C5A6A"/>
    <w:rsid w:val="008C75F0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09E2"/>
    <w:rsid w:val="00911007"/>
    <w:rsid w:val="0091600D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4681"/>
    <w:rsid w:val="009D5191"/>
    <w:rsid w:val="009D56E6"/>
    <w:rsid w:val="009D6431"/>
    <w:rsid w:val="009D687B"/>
    <w:rsid w:val="009D7006"/>
    <w:rsid w:val="009E08B4"/>
    <w:rsid w:val="009E0B5D"/>
    <w:rsid w:val="009F06B5"/>
    <w:rsid w:val="009F0E78"/>
    <w:rsid w:val="009F1858"/>
    <w:rsid w:val="009F263B"/>
    <w:rsid w:val="009F363A"/>
    <w:rsid w:val="009F3E9E"/>
    <w:rsid w:val="009F4ED4"/>
    <w:rsid w:val="009F5108"/>
    <w:rsid w:val="00A004A0"/>
    <w:rsid w:val="00A009D3"/>
    <w:rsid w:val="00A00EC3"/>
    <w:rsid w:val="00A011DF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1D2"/>
    <w:rsid w:val="00A83627"/>
    <w:rsid w:val="00A85732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C673F"/>
    <w:rsid w:val="00AD05E9"/>
    <w:rsid w:val="00AD0DE4"/>
    <w:rsid w:val="00AD125A"/>
    <w:rsid w:val="00AD2E32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39EF"/>
    <w:rsid w:val="00AE7209"/>
    <w:rsid w:val="00AE7560"/>
    <w:rsid w:val="00AE79B8"/>
    <w:rsid w:val="00AF0D55"/>
    <w:rsid w:val="00AF1789"/>
    <w:rsid w:val="00AF1B9D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7302"/>
    <w:rsid w:val="00B07E42"/>
    <w:rsid w:val="00B10215"/>
    <w:rsid w:val="00B10E3B"/>
    <w:rsid w:val="00B121A7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60CC"/>
    <w:rsid w:val="00B9675D"/>
    <w:rsid w:val="00B9724F"/>
    <w:rsid w:val="00B978DF"/>
    <w:rsid w:val="00B979EF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4C9B"/>
    <w:rsid w:val="00C24CA2"/>
    <w:rsid w:val="00C25A06"/>
    <w:rsid w:val="00C27F72"/>
    <w:rsid w:val="00C311A7"/>
    <w:rsid w:val="00C31563"/>
    <w:rsid w:val="00C3263E"/>
    <w:rsid w:val="00C33194"/>
    <w:rsid w:val="00C35BA1"/>
    <w:rsid w:val="00C37209"/>
    <w:rsid w:val="00C37590"/>
    <w:rsid w:val="00C37B37"/>
    <w:rsid w:val="00C405B5"/>
    <w:rsid w:val="00C40D8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18B0"/>
    <w:rsid w:val="00C93916"/>
    <w:rsid w:val="00C94DE5"/>
    <w:rsid w:val="00C953A7"/>
    <w:rsid w:val="00C957FF"/>
    <w:rsid w:val="00C96B74"/>
    <w:rsid w:val="00CA01E9"/>
    <w:rsid w:val="00CA1746"/>
    <w:rsid w:val="00CA2375"/>
    <w:rsid w:val="00CA3912"/>
    <w:rsid w:val="00CA4752"/>
    <w:rsid w:val="00CA5226"/>
    <w:rsid w:val="00CB00AA"/>
    <w:rsid w:val="00CB0C82"/>
    <w:rsid w:val="00CB0D2D"/>
    <w:rsid w:val="00CB219F"/>
    <w:rsid w:val="00CB22CA"/>
    <w:rsid w:val="00CB2882"/>
    <w:rsid w:val="00CB4750"/>
    <w:rsid w:val="00CB47B5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210"/>
    <w:rsid w:val="00D2358B"/>
    <w:rsid w:val="00D242BF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263"/>
    <w:rsid w:val="00D34BED"/>
    <w:rsid w:val="00D34F6E"/>
    <w:rsid w:val="00D36839"/>
    <w:rsid w:val="00D36D7D"/>
    <w:rsid w:val="00D37878"/>
    <w:rsid w:val="00D37F40"/>
    <w:rsid w:val="00D40995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29AA"/>
    <w:rsid w:val="00DA3D4E"/>
    <w:rsid w:val="00DA4098"/>
    <w:rsid w:val="00DA40B4"/>
    <w:rsid w:val="00DA43BE"/>
    <w:rsid w:val="00DA50F0"/>
    <w:rsid w:val="00DA5844"/>
    <w:rsid w:val="00DA78EE"/>
    <w:rsid w:val="00DB0BE6"/>
    <w:rsid w:val="00DB0EA3"/>
    <w:rsid w:val="00DB111B"/>
    <w:rsid w:val="00DB2119"/>
    <w:rsid w:val="00DB24FC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05F5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6463"/>
    <w:rsid w:val="00E26698"/>
    <w:rsid w:val="00E26C2A"/>
    <w:rsid w:val="00E30166"/>
    <w:rsid w:val="00E304D3"/>
    <w:rsid w:val="00E3101B"/>
    <w:rsid w:val="00E3337A"/>
    <w:rsid w:val="00E33ED9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33F6"/>
    <w:rsid w:val="00EE39C1"/>
    <w:rsid w:val="00EE3CCF"/>
    <w:rsid w:val="00EE44FF"/>
    <w:rsid w:val="00EE567C"/>
    <w:rsid w:val="00EE5A0C"/>
    <w:rsid w:val="00EF0869"/>
    <w:rsid w:val="00EF08B1"/>
    <w:rsid w:val="00EF0BD3"/>
    <w:rsid w:val="00EF0BF4"/>
    <w:rsid w:val="00EF10E0"/>
    <w:rsid w:val="00EF6417"/>
    <w:rsid w:val="00EF6AAC"/>
    <w:rsid w:val="00EF79D8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7D4"/>
    <w:rsid w:val="00F304C2"/>
    <w:rsid w:val="00F30EDC"/>
    <w:rsid w:val="00F31102"/>
    <w:rsid w:val="00F314AA"/>
    <w:rsid w:val="00F32132"/>
    <w:rsid w:val="00F41270"/>
    <w:rsid w:val="00F415E7"/>
    <w:rsid w:val="00F421B1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D59"/>
    <w:rsid w:val="00F70E36"/>
    <w:rsid w:val="00F717C9"/>
    <w:rsid w:val="00F73397"/>
    <w:rsid w:val="00F74CA7"/>
    <w:rsid w:val="00F75D89"/>
    <w:rsid w:val="00F76F51"/>
    <w:rsid w:val="00F82817"/>
    <w:rsid w:val="00F86057"/>
    <w:rsid w:val="00F876C0"/>
    <w:rsid w:val="00F877F9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63F7"/>
    <w:rsid w:val="00FA6F5C"/>
    <w:rsid w:val="00FB072A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E1A12"/>
    <w:rsid w:val="00FE271C"/>
    <w:rsid w:val="00FE2766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3970">
      <o:colormru v:ext="edit" colors="#009bcc"/>
      <o:colormenu v:ext="edit" fillcolor="none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Heading1">
    <w:name w:val="heading 1"/>
    <w:aliases w:val="H1"/>
    <w:basedOn w:val="Normal"/>
    <w:next w:val="Heading2"/>
    <w:link w:val="Heading1Char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qFormat/>
    <w:rsid w:val="00E92A17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qFormat/>
    <w:rsid w:val="00D7689E"/>
    <w:pPr>
      <w:keepNext/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qFormat/>
    <w:rsid w:val="00D7689E"/>
    <w:pPr>
      <w:keepNext/>
      <w:keepLines/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qFormat/>
    <w:rsid w:val="00ED385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D3857"/>
    <w:p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qFormat/>
    <w:rsid w:val="00ED3857"/>
    <w:p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conet2.capgemini.com/sf/go/doc3313610?nav=1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BD74F6-6E5E-4FB0-A1E9-A36265161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13503</TotalTime>
  <Pages>24</Pages>
  <Words>2790</Words>
  <Characters>15903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18656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shbezalw</cp:lastModifiedBy>
  <cp:revision>466</cp:revision>
  <cp:lastPrinted>2009-03-04T05:32:00Z</cp:lastPrinted>
  <dcterms:created xsi:type="dcterms:W3CDTF">2011-12-08T12:28:00Z</dcterms:created>
  <dcterms:modified xsi:type="dcterms:W3CDTF">2015-04-27T10:26:00Z</dcterms:modified>
</cp:coreProperties>
</file>