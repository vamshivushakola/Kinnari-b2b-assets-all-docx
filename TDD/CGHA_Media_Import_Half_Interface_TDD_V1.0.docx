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fr-FR"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CF4C65" w:rsidRPr="008E2931" w:rsidRDefault="005B33E0" w:rsidP="00132571">
      <w:pPr>
        <w:pStyle w:val="ISProposalTitle28pt"/>
        <w:rPr>
          <w:rFonts w:cs="Arial"/>
          <w:lang w:val="en-US"/>
        </w:rPr>
      </w:pPr>
      <w:r>
        <w:rPr>
          <w:rFonts w:cs="Arial"/>
          <w:lang w:val="en-US"/>
        </w:rPr>
        <w:t>Media Import</w:t>
      </w:r>
      <w:r w:rsidR="00B57039">
        <w:rPr>
          <w:rFonts w:cs="Arial"/>
          <w:lang w:val="en-US"/>
        </w:rPr>
        <w:t xml:space="preserve"> Half </w:t>
      </w:r>
      <w:r w:rsidR="00B74E6C">
        <w:rPr>
          <w:rFonts w:cs="Arial"/>
          <w:lang w:val="en-US"/>
        </w:rPr>
        <w:t>Interface</w:t>
      </w:r>
    </w:p>
    <w:p w:rsidR="00CF4C65" w:rsidRPr="008E2931" w:rsidRDefault="00DE0666" w:rsidP="00132571">
      <w:pPr>
        <w:pStyle w:val="ISProposalSubTitle20pt"/>
        <w:rPr>
          <w:lang w:val="en-US"/>
        </w:rPr>
      </w:pPr>
      <w:r w:rsidRPr="008E2931">
        <w:rPr>
          <w:lang w:val="en-US"/>
        </w:rPr>
        <w:t xml:space="preserve">Technical </w:t>
      </w:r>
      <w:r w:rsidR="006D5DD1" w:rsidRPr="008E2931">
        <w:rPr>
          <w:lang w:val="en-US"/>
        </w:rPr>
        <w:t>Design D</w:t>
      </w:r>
      <w:r w:rsidRPr="008E2931">
        <w:rPr>
          <w:lang w:val="en-US"/>
        </w:rPr>
        <w:t>ocumentation</w:t>
      </w:r>
    </w:p>
    <w:p w:rsidR="001A4198" w:rsidRPr="008E2931" w:rsidRDefault="001A4198" w:rsidP="001A4198">
      <w:pPr>
        <w:rPr>
          <w:rStyle w:val="StyleBackground1"/>
          <w:lang w:val="en-US"/>
        </w:rPr>
      </w:pPr>
    </w:p>
    <w:p w:rsidR="001A4198" w:rsidRPr="008E2931" w:rsidRDefault="001A4198" w:rsidP="001A4198">
      <w:pPr>
        <w:rPr>
          <w:rStyle w:val="StyleBackground1"/>
          <w:color w:val="auto"/>
          <w:lang w:val="en-US"/>
        </w:rPr>
      </w:pPr>
    </w:p>
    <w:p w:rsidR="00055A3C" w:rsidRPr="008E2931" w:rsidRDefault="00055A3C" w:rsidP="00E43A6A">
      <w:pPr>
        <w:rPr>
          <w:lang w:val="en-US"/>
        </w:rPr>
        <w:sectPr w:rsidR="00055A3C" w:rsidRPr="008E2931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5368C1" w:rsidRPr="008E2931" w:rsidRDefault="005368C1" w:rsidP="005368C1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lastRenderedPageBreak/>
        <w:t>Document History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99"/>
        <w:gridCol w:w="2599"/>
        <w:gridCol w:w="2599"/>
        <w:gridCol w:w="2600"/>
      </w:tblGrid>
      <w:tr w:rsidR="005368C1" w:rsidRPr="008E2931" w:rsidTr="00A06AE4"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Version</w:t>
            </w:r>
          </w:p>
        </w:tc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Updated By</w:t>
            </w:r>
          </w:p>
        </w:tc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Date</w:t>
            </w:r>
          </w:p>
        </w:tc>
        <w:tc>
          <w:tcPr>
            <w:tcW w:w="2600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Comments</w:t>
            </w: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2600" w:type="dxa"/>
          </w:tcPr>
          <w:p w:rsidR="005368C1" w:rsidRPr="008E2931" w:rsidRDefault="005368C1" w:rsidP="00E71E6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600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600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</w:tr>
    </w:tbl>
    <w:p w:rsidR="005368C1" w:rsidRPr="008E2931" w:rsidRDefault="005368C1" w:rsidP="005368C1">
      <w:pPr>
        <w:pStyle w:val="IS-TOCTitleCentered"/>
        <w:jc w:val="left"/>
        <w:rPr>
          <w:rFonts w:cs="Arial"/>
          <w:lang w:val="en-US"/>
        </w:rPr>
      </w:pPr>
    </w:p>
    <w:p w:rsidR="00305FB0" w:rsidRPr="008E2931" w:rsidRDefault="00305FB0" w:rsidP="00305FB0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t>Document Sign-Off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65"/>
        <w:gridCol w:w="3466"/>
        <w:gridCol w:w="3466"/>
      </w:tblGrid>
      <w:tr w:rsidR="00305FB0" w:rsidRPr="008E2931" w:rsidTr="00A06AE4">
        <w:tc>
          <w:tcPr>
            <w:tcW w:w="3465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Name</w:t>
            </w:r>
          </w:p>
        </w:tc>
        <w:tc>
          <w:tcPr>
            <w:tcW w:w="3466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Role</w:t>
            </w:r>
          </w:p>
        </w:tc>
        <w:tc>
          <w:tcPr>
            <w:tcW w:w="3466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Signature/Date</w:t>
            </w:r>
          </w:p>
        </w:tc>
      </w:tr>
      <w:tr w:rsidR="00305FB0" w:rsidRPr="008E2931" w:rsidTr="00305FB0">
        <w:tc>
          <w:tcPr>
            <w:tcW w:w="3465" w:type="dxa"/>
          </w:tcPr>
          <w:p w:rsidR="00305FB0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Pascal ESPINOUSE</w:t>
            </w:r>
          </w:p>
        </w:tc>
        <w:tc>
          <w:tcPr>
            <w:tcW w:w="3466" w:type="dxa"/>
          </w:tcPr>
          <w:p w:rsidR="00305FB0" w:rsidRPr="007D0171" w:rsidRDefault="00305FB0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305FB0" w:rsidRPr="007D0171" w:rsidRDefault="00305FB0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2B1825" w:rsidRPr="008E2931" w:rsidTr="00305FB0">
        <w:tc>
          <w:tcPr>
            <w:tcW w:w="3465" w:type="dxa"/>
          </w:tcPr>
          <w:p w:rsidR="002B1825" w:rsidRDefault="003763B9" w:rsidP="008A05D9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Jeremy R</w:t>
            </w:r>
            <w:r w:rsidR="008A05D9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EYNARD</w:t>
            </w:r>
          </w:p>
        </w:tc>
        <w:tc>
          <w:tcPr>
            <w:tcW w:w="3466" w:type="dxa"/>
          </w:tcPr>
          <w:p w:rsidR="002B1825" w:rsidRPr="007D0171" w:rsidRDefault="002B1825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2B1825" w:rsidRPr="007D0171" w:rsidRDefault="002B1825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2B1825" w:rsidRPr="008E2931" w:rsidTr="00305FB0">
        <w:tc>
          <w:tcPr>
            <w:tcW w:w="3465" w:type="dxa"/>
          </w:tcPr>
          <w:p w:rsidR="002B1825" w:rsidRDefault="008A05D9" w:rsidP="008A05D9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Maxime WEHRLIN</w:t>
            </w:r>
          </w:p>
        </w:tc>
        <w:tc>
          <w:tcPr>
            <w:tcW w:w="3466" w:type="dxa"/>
          </w:tcPr>
          <w:p w:rsidR="002B1825" w:rsidRPr="007D0171" w:rsidRDefault="002B1825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2B1825" w:rsidRPr="007D0171" w:rsidRDefault="002B1825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2B1825" w:rsidRPr="008E2931" w:rsidTr="00305FB0">
        <w:tc>
          <w:tcPr>
            <w:tcW w:w="3465" w:type="dxa"/>
          </w:tcPr>
          <w:p w:rsidR="002B1825" w:rsidRDefault="008A05D9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Daniel CRISAN</w:t>
            </w:r>
          </w:p>
        </w:tc>
        <w:tc>
          <w:tcPr>
            <w:tcW w:w="3466" w:type="dxa"/>
          </w:tcPr>
          <w:p w:rsidR="002B1825" w:rsidRPr="007D0171" w:rsidRDefault="002B1825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2B1825" w:rsidRPr="007D0171" w:rsidRDefault="002B1825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</w:tbl>
    <w:p w:rsidR="002B1825" w:rsidRDefault="002B1825" w:rsidP="00FC6778">
      <w:pPr>
        <w:pStyle w:val="IS-TOCTitleCentered"/>
        <w:rPr>
          <w:rFonts w:cs="Arial"/>
          <w:lang w:val="en-US"/>
        </w:rPr>
      </w:pPr>
    </w:p>
    <w:p w:rsidR="002B1825" w:rsidRDefault="002B1825">
      <w:pPr>
        <w:kinsoku/>
        <w:spacing w:before="0" w:line="240" w:lineRule="auto"/>
        <w:rPr>
          <w:rFonts w:eastAsia="Times New Roman"/>
          <w:b/>
          <w:bCs/>
          <w:color w:val="009BCC" w:themeColor="text2"/>
          <w:sz w:val="32"/>
          <w:lang w:val="en-US"/>
        </w:rPr>
      </w:pPr>
      <w:r>
        <w:rPr>
          <w:lang w:val="en-US"/>
        </w:rPr>
        <w:br w:type="page"/>
      </w:r>
    </w:p>
    <w:p w:rsidR="00055A3C" w:rsidRPr="008E2931" w:rsidRDefault="00D017C2" w:rsidP="00FC6778">
      <w:pPr>
        <w:pStyle w:val="IS-TOCTitleCentered"/>
        <w:rPr>
          <w:rFonts w:cs="Arial"/>
          <w:lang w:val="en-US"/>
        </w:rPr>
      </w:pPr>
      <w:r w:rsidRPr="008E2931">
        <w:rPr>
          <w:rFonts w:cs="Arial"/>
          <w:lang w:val="en-US"/>
        </w:rPr>
        <w:lastRenderedPageBreak/>
        <w:t>Table of Contents</w:t>
      </w:r>
    </w:p>
    <w:p w:rsidR="00950490" w:rsidRDefault="00EC123F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r w:rsidRPr="008E2931">
        <w:rPr>
          <w:noProof w:val="0"/>
          <w:color w:val="009BCC" w:themeColor="text2"/>
          <w:lang w:val="en-US"/>
        </w:rPr>
        <w:fldChar w:fldCharType="begin"/>
      </w:r>
      <w:r w:rsidR="002B6EB2" w:rsidRPr="008E2931">
        <w:rPr>
          <w:noProof w:val="0"/>
          <w:lang w:val="en-US"/>
        </w:rPr>
        <w:instrText xml:space="preserve"> TOC \o "1-3" \h \z \u </w:instrText>
      </w:r>
      <w:r w:rsidRPr="008E2931">
        <w:rPr>
          <w:noProof w:val="0"/>
          <w:color w:val="009BCC" w:themeColor="text2"/>
          <w:lang w:val="en-US"/>
        </w:rPr>
        <w:fldChar w:fldCharType="separate"/>
      </w:r>
      <w:hyperlink w:anchor="_Toc417031994" w:history="1">
        <w:r w:rsidR="00950490" w:rsidRPr="00B64AB3">
          <w:rPr>
            <w:rStyle w:val="Lienhypertexte"/>
          </w:rPr>
          <w:t>1.</w:t>
        </w:r>
        <w:r w:rsidR="00950490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Introduction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_Toc417031994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3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1995" w:history="1">
        <w:r w:rsidR="00950490" w:rsidRPr="00B64AB3">
          <w:rPr>
            <w:rStyle w:val="Lienhypertexte"/>
          </w:rPr>
          <w:t>1.1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Purpose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_Toc417031995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3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1996" w:history="1">
        <w:r w:rsidR="00950490" w:rsidRPr="00B64AB3">
          <w:rPr>
            <w:rStyle w:val="Lienhypertexte"/>
          </w:rPr>
          <w:t>1.2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Intended Audience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_Toc417031996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3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1997" w:history="1">
        <w:r w:rsidR="00950490" w:rsidRPr="00B64AB3">
          <w:rPr>
            <w:rStyle w:val="Lienhypertexte"/>
          </w:rPr>
          <w:t>1.3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Document Scope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_Toc417031997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3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1998" w:history="1">
        <w:r w:rsidR="00950490" w:rsidRPr="00B64AB3">
          <w:rPr>
            <w:rStyle w:val="Lienhypertexte"/>
          </w:rPr>
          <w:t>1.4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Functional Rules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_Toc417031998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3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1999" w:history="1">
        <w:r w:rsidR="00950490" w:rsidRPr="00B64AB3">
          <w:rPr>
            <w:rStyle w:val="Lienhypertexte"/>
          </w:rPr>
          <w:t>1.5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Assumptions/Restrictions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_Toc417031999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3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00" w:history="1">
        <w:r w:rsidR="00950490" w:rsidRPr="00B64AB3">
          <w:rPr>
            <w:rStyle w:val="Lienhypertexte"/>
          </w:rPr>
          <w:t>1.6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Documents Structure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_Toc417032000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4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01" w:history="1">
        <w:r w:rsidR="00950490" w:rsidRPr="00B64AB3">
          <w:rPr>
            <w:rStyle w:val="Lienhypertexte"/>
          </w:rPr>
          <w:t>1.7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Additional Resources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_Toc417032001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4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02" w:history="1">
        <w:r w:rsidR="00950490" w:rsidRPr="00B64AB3">
          <w:rPr>
            <w:rStyle w:val="Lienhypertexte"/>
          </w:rPr>
          <w:t>1.7.1 Useful Site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_Toc417032002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4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03" w:history="1">
        <w:r w:rsidR="00950490" w:rsidRPr="00B64AB3">
          <w:rPr>
            <w:rStyle w:val="Lienhypertexte"/>
          </w:rPr>
          <w:t>1.7.4 Product Media Data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_Toc417032003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5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7032004" w:history="1">
        <w:r w:rsidR="00950490" w:rsidRPr="00B64AB3">
          <w:rPr>
            <w:rStyle w:val="Lienhypertexte"/>
          </w:rPr>
          <w:t>2.</w:t>
        </w:r>
        <w:r w:rsidR="00950490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High Level Design Diagram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_Toc417032004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6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05" w:history="1">
        <w:r w:rsidR="00950490" w:rsidRPr="00B64AB3">
          <w:rPr>
            <w:rStyle w:val="Lienhypertexte"/>
          </w:rPr>
          <w:t>2.1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Overview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_Toc417032005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6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06" w:history="1">
        <w:r w:rsidR="00950490" w:rsidRPr="00B64AB3">
          <w:rPr>
            <w:rStyle w:val="Lienhypertexte"/>
            <w:lang w:val="en-US"/>
          </w:rPr>
          <w:t>2.1.2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  <w:lang w:val="en-US"/>
          </w:rPr>
          <w:t>Strategy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_Toc417032006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6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07" w:history="1">
        <w:r w:rsidR="00950490" w:rsidRPr="00B64AB3">
          <w:rPr>
            <w:rStyle w:val="Lienhypertexte"/>
            <w:lang w:val="en-US"/>
          </w:rPr>
          <w:t>2.1.2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  <w:lang w:val="en-US"/>
          </w:rPr>
          <w:t>Impex example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_Toc417032007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7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08" w:history="1">
        <w:r w:rsidR="00950490" w:rsidRPr="00B64AB3">
          <w:rPr>
            <w:rStyle w:val="Lienhypertexte"/>
          </w:rPr>
          <w:t>2.1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Sequence Diagram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_Toc417032008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8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09" w:history="1">
        <w:r w:rsidR="00950490" w:rsidRPr="00B64AB3">
          <w:rPr>
            <w:rStyle w:val="Lienhypertexte"/>
          </w:rPr>
          <w:t>2.2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Use Case Diagram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_Toc417032009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9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7032010" w:history="1">
        <w:r w:rsidR="00950490" w:rsidRPr="00B64AB3">
          <w:rPr>
            <w:rStyle w:val="Lienhypertexte"/>
          </w:rPr>
          <w:t>3. Detailed Application Design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_Toc417032010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10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11" w:history="1">
        <w:r w:rsidR="00950490" w:rsidRPr="00B64AB3">
          <w:rPr>
            <w:rStyle w:val="Lienhypertexte"/>
          </w:rPr>
          <w:t>2.1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Class Diagram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_Toc417032011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10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12" w:history="1">
        <w:r w:rsidR="00950490" w:rsidRPr="00B64AB3">
          <w:rPr>
            <w:rStyle w:val="Lienhypertexte"/>
          </w:rPr>
          <w:t>2.2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Beans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_Toc417032012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10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13" w:history="1">
        <w:r w:rsidR="00950490" w:rsidRPr="00B64AB3">
          <w:rPr>
            <w:rStyle w:val="Lienhypertexte"/>
          </w:rPr>
          <w:t>2.3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Facade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_Toc417032013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10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14" w:history="1">
        <w:r w:rsidR="00950490" w:rsidRPr="00B64AB3">
          <w:rPr>
            <w:rStyle w:val="Lienhypertexte"/>
          </w:rPr>
          <w:t>2.4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Strategy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_Toc417032014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10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15" w:history="1">
        <w:r w:rsidR="00950490" w:rsidRPr="00B64AB3">
          <w:rPr>
            <w:rStyle w:val="Lienhypertexte"/>
          </w:rPr>
          <w:t>2.5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Controller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_Toc417032015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10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16" w:history="1">
        <w:r w:rsidR="00950490" w:rsidRPr="00B64AB3">
          <w:rPr>
            <w:rStyle w:val="Lienhypertexte"/>
          </w:rPr>
          <w:t>2.6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View/JSP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_Toc417032016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11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17" w:history="1">
        <w:r w:rsidR="00950490" w:rsidRPr="00B64AB3">
          <w:rPr>
            <w:rStyle w:val="Lienhypertexte"/>
          </w:rPr>
          <w:t>2.7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ER Diagram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_Toc417032017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11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7032018" w:history="1">
        <w:r w:rsidR="00950490" w:rsidRPr="00B64AB3">
          <w:rPr>
            <w:rStyle w:val="Lienhypertexte"/>
          </w:rPr>
          <w:t>3.</w:t>
        </w:r>
        <w:r w:rsidR="00950490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Logging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_Toc417032018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13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7032019" w:history="1">
        <w:r w:rsidR="00950490" w:rsidRPr="00B64AB3">
          <w:rPr>
            <w:rStyle w:val="Lienhypertexte"/>
          </w:rPr>
          <w:t>4.</w:t>
        </w:r>
        <w:r w:rsidR="00950490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Configuration and Start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_Toc417032019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14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20" w:history="1">
        <w:r w:rsidR="00950490" w:rsidRPr="00B64AB3">
          <w:rPr>
            <w:rStyle w:val="Lienhypertexte"/>
          </w:rPr>
          <w:t>4.1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Configuration Steps for the Export Product Media module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_Toc417032020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14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7032021" w:history="1">
        <w:r w:rsidR="00950490" w:rsidRPr="00B64AB3">
          <w:rPr>
            <w:rStyle w:val="Lienhypertexte"/>
          </w:rPr>
          <w:t>4.2</w:t>
        </w:r>
        <w:r w:rsidR="00950490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Start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_Toc417032021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14</w:t>
        </w:r>
        <w:r w:rsidR="00950490">
          <w:rPr>
            <w:webHidden/>
          </w:rPr>
          <w:fldChar w:fldCharType="end"/>
        </w:r>
      </w:hyperlink>
    </w:p>
    <w:p w:rsidR="00950490" w:rsidRDefault="002C023E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7032022" w:history="1">
        <w:r w:rsidR="00950490" w:rsidRPr="00B64AB3">
          <w:rPr>
            <w:rStyle w:val="Lienhypertexte"/>
          </w:rPr>
          <w:t>6.</w:t>
        </w:r>
        <w:r w:rsidR="00950490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950490" w:rsidRPr="00B64AB3">
          <w:rPr>
            <w:rStyle w:val="Lienhypertexte"/>
          </w:rPr>
          <w:t>Appendix A – Glossary of terms</w:t>
        </w:r>
        <w:r w:rsidR="00950490">
          <w:rPr>
            <w:webHidden/>
          </w:rPr>
          <w:tab/>
        </w:r>
        <w:r w:rsidR="00950490">
          <w:rPr>
            <w:webHidden/>
          </w:rPr>
          <w:fldChar w:fldCharType="begin"/>
        </w:r>
        <w:r w:rsidR="00950490">
          <w:rPr>
            <w:webHidden/>
          </w:rPr>
          <w:instrText xml:space="preserve"> PAGEREF _Toc417032022 \h </w:instrText>
        </w:r>
        <w:r w:rsidR="00950490">
          <w:rPr>
            <w:webHidden/>
          </w:rPr>
        </w:r>
        <w:r w:rsidR="00950490">
          <w:rPr>
            <w:webHidden/>
          </w:rPr>
          <w:fldChar w:fldCharType="separate"/>
        </w:r>
        <w:r w:rsidR="00950490">
          <w:rPr>
            <w:webHidden/>
          </w:rPr>
          <w:t>15</w:t>
        </w:r>
        <w:r w:rsidR="00950490">
          <w:rPr>
            <w:webHidden/>
          </w:rPr>
          <w:fldChar w:fldCharType="end"/>
        </w:r>
      </w:hyperlink>
    </w:p>
    <w:p w:rsidR="00055A3C" w:rsidRPr="008E2931" w:rsidRDefault="00EC123F" w:rsidP="00E43A6A">
      <w:pPr>
        <w:rPr>
          <w:lang w:val="en-US"/>
        </w:rPr>
      </w:pPr>
      <w:r w:rsidRPr="008E2931">
        <w:rPr>
          <w:b/>
          <w:color w:val="009BCC"/>
          <w:sz w:val="22"/>
          <w:lang w:val="en-US"/>
        </w:rPr>
        <w:fldChar w:fldCharType="end"/>
      </w:r>
    </w:p>
    <w:p w:rsidR="0023739F" w:rsidRPr="008E2931" w:rsidRDefault="0023739F">
      <w:pPr>
        <w:kinsoku/>
        <w:spacing w:before="0" w:line="240" w:lineRule="auto"/>
        <w:rPr>
          <w:color w:val="000000" w:themeColor="text1"/>
          <w:lang w:val="en-US"/>
        </w:rPr>
      </w:pPr>
      <w:r w:rsidRPr="008E2931">
        <w:rPr>
          <w:lang w:val="en-US"/>
        </w:rPr>
        <w:br w:type="page"/>
      </w:r>
    </w:p>
    <w:p w:rsidR="004245A5" w:rsidRPr="008E2931" w:rsidRDefault="00D4158F" w:rsidP="00D4158F">
      <w:pPr>
        <w:pStyle w:val="IS-Heading1"/>
        <w:numPr>
          <w:ilvl w:val="0"/>
          <w:numId w:val="23"/>
        </w:numPr>
      </w:pPr>
      <w:r>
        <w:lastRenderedPageBreak/>
        <w:tab/>
      </w:r>
      <w:bookmarkStart w:id="0" w:name="_Toc417031994"/>
      <w:r w:rsidR="002D1CCE" w:rsidRPr="008E2931">
        <w:t>Introduction</w:t>
      </w:r>
      <w:bookmarkEnd w:id="0"/>
      <w:r w:rsidR="002D1CCE" w:rsidRPr="008E2931">
        <w:t xml:space="preserve"> </w:t>
      </w:r>
    </w:p>
    <w:p w:rsidR="002D1CCE" w:rsidRPr="008E2931" w:rsidRDefault="007F0059" w:rsidP="00D4158F">
      <w:pPr>
        <w:pStyle w:val="IS-Heading2"/>
        <w:numPr>
          <w:ilvl w:val="1"/>
          <w:numId w:val="23"/>
        </w:numPr>
      </w:pPr>
      <w:bookmarkStart w:id="1" w:name="_Toc417031995"/>
      <w:r w:rsidRPr="008E2931">
        <w:t>Purpose</w:t>
      </w:r>
      <w:bookmarkEnd w:id="1"/>
      <w:r w:rsidRPr="008E2931">
        <w:t xml:space="preserve"> </w:t>
      </w:r>
    </w:p>
    <w:p w:rsidR="00833896" w:rsidRPr="008E2931" w:rsidRDefault="007B4372" w:rsidP="002B1825">
      <w:pPr>
        <w:rPr>
          <w:lang w:val="en-US"/>
        </w:rPr>
      </w:pPr>
      <w:r w:rsidRPr="008E2931">
        <w:rPr>
          <w:lang w:val="en-US"/>
        </w:rPr>
        <w:t xml:space="preserve">This document is the Technical Design Document which provides information of </w:t>
      </w:r>
      <w:r w:rsidR="005D05E2">
        <w:rPr>
          <w:lang w:val="en-US"/>
        </w:rPr>
        <w:t xml:space="preserve">exposition of the </w:t>
      </w:r>
      <w:r w:rsidR="006D453E">
        <w:rPr>
          <w:lang w:val="en-US"/>
        </w:rPr>
        <w:t>image</w:t>
      </w:r>
      <w:r w:rsidR="005D05E2">
        <w:rPr>
          <w:lang w:val="en-US"/>
        </w:rPr>
        <w:t xml:space="preserve"> Data</w:t>
      </w:r>
      <w:r w:rsidRPr="008E2931">
        <w:rPr>
          <w:lang w:val="en-US"/>
        </w:rPr>
        <w:t xml:space="preserve"> and steps to configure the module. </w:t>
      </w:r>
      <w:r w:rsidR="00833896" w:rsidRPr="008E2931">
        <w:rPr>
          <w:lang w:val="en-US"/>
        </w:rPr>
        <w:t>It covers:</w:t>
      </w:r>
    </w:p>
    <w:p w:rsidR="00833896" w:rsidRPr="008E2931" w:rsidRDefault="009503AE" w:rsidP="002B1825">
      <w:pPr>
        <w:pStyle w:val="Paragraphedeliste"/>
        <w:numPr>
          <w:ilvl w:val="0"/>
          <w:numId w:val="34"/>
        </w:numPr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High Level Design</w:t>
      </w:r>
    </w:p>
    <w:p w:rsidR="00833896" w:rsidRPr="008E2931" w:rsidRDefault="00833896" w:rsidP="002B1825">
      <w:pPr>
        <w:pStyle w:val="Paragraphedeliste"/>
        <w:numPr>
          <w:ilvl w:val="0"/>
          <w:numId w:val="34"/>
        </w:numPr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Application Architecture</w:t>
      </w:r>
    </w:p>
    <w:p w:rsidR="00833896" w:rsidRPr="008E2931" w:rsidRDefault="00833896" w:rsidP="002B1825">
      <w:pPr>
        <w:pStyle w:val="IS-Bodytext"/>
        <w:numPr>
          <w:ilvl w:val="0"/>
          <w:numId w:val="34"/>
        </w:numPr>
        <w:jc w:val="both"/>
        <w:rPr>
          <w:lang w:val="en-US"/>
        </w:rPr>
      </w:pPr>
      <w:r w:rsidRPr="008E2931">
        <w:rPr>
          <w:lang w:val="en-US"/>
        </w:rPr>
        <w:t>Database Architecture</w:t>
      </w:r>
    </w:p>
    <w:p w:rsidR="005767E2" w:rsidRPr="008E2931" w:rsidRDefault="00BA6AA1" w:rsidP="002B1825">
      <w:pPr>
        <w:pStyle w:val="IS-Bodytext"/>
        <w:numPr>
          <w:ilvl w:val="0"/>
          <w:numId w:val="34"/>
        </w:numPr>
        <w:jc w:val="both"/>
        <w:rPr>
          <w:lang w:val="en-US"/>
        </w:rPr>
      </w:pPr>
      <w:r>
        <w:rPr>
          <w:lang w:val="en-US"/>
        </w:rPr>
        <w:t>Configurations</w:t>
      </w:r>
      <w:r w:rsidR="005767E2" w:rsidRPr="008E2931">
        <w:rPr>
          <w:lang w:val="en-US"/>
        </w:rPr>
        <w:t xml:space="preserve"> Steps</w:t>
      </w:r>
    </w:p>
    <w:p w:rsidR="00E6662E" w:rsidRPr="008E2931" w:rsidRDefault="00E6662E" w:rsidP="00D4158F">
      <w:pPr>
        <w:pStyle w:val="IS-Heading2"/>
        <w:numPr>
          <w:ilvl w:val="1"/>
          <w:numId w:val="23"/>
        </w:numPr>
      </w:pPr>
      <w:bookmarkStart w:id="2" w:name="_Toc417031996"/>
      <w:r w:rsidRPr="008E2931">
        <w:t>Intended Audience</w:t>
      </w:r>
      <w:bookmarkEnd w:id="2"/>
    </w:p>
    <w:p w:rsidR="00F60024" w:rsidRPr="002B1825" w:rsidRDefault="00F60024" w:rsidP="002B1825">
      <w:bookmarkStart w:id="3" w:name="_Toc410834946"/>
      <w:bookmarkStart w:id="4" w:name="_Toc410837569"/>
      <w:bookmarkStart w:id="5" w:name="_Toc410922581"/>
      <w:bookmarkStart w:id="6" w:name="_Toc410931663"/>
      <w:bookmarkStart w:id="7" w:name="_Toc411260771"/>
      <w:bookmarkStart w:id="8" w:name="_Toc411269397"/>
      <w:bookmarkStart w:id="9" w:name="_Toc411349059"/>
      <w:r w:rsidRPr="002B1825">
        <w:t xml:space="preserve">This document is aimed at Hybris developers and </w:t>
      </w:r>
      <w:r w:rsidR="00620481" w:rsidRPr="002B1825">
        <w:t>T</w:t>
      </w:r>
      <w:r w:rsidRPr="002B1825">
        <w:t xml:space="preserve">echnical members who </w:t>
      </w:r>
      <w:r w:rsidR="00F615F0" w:rsidRPr="002B1825">
        <w:t>want</w:t>
      </w:r>
      <w:r w:rsidRPr="002B1825">
        <w:t xml:space="preserve"> to implement the </w:t>
      </w:r>
      <w:r w:rsidR="005D05E2" w:rsidRPr="002B1825">
        <w:t xml:space="preserve">Exposition </w:t>
      </w:r>
      <w:r w:rsidR="006D453E">
        <w:t xml:space="preserve">Image resizing </w:t>
      </w:r>
      <w:r w:rsidR="005D05E2" w:rsidRPr="002B1825">
        <w:t xml:space="preserve"> module</w:t>
      </w:r>
      <w:r w:rsidR="00EC1B1F" w:rsidRPr="002B1825">
        <w:t>.</w:t>
      </w:r>
      <w:bookmarkEnd w:id="3"/>
      <w:bookmarkEnd w:id="4"/>
      <w:bookmarkEnd w:id="5"/>
      <w:bookmarkEnd w:id="6"/>
      <w:bookmarkEnd w:id="7"/>
      <w:bookmarkEnd w:id="8"/>
      <w:bookmarkEnd w:id="9"/>
    </w:p>
    <w:p w:rsidR="00E6662E" w:rsidRPr="008E2931" w:rsidRDefault="00B07E42" w:rsidP="00D4158F">
      <w:pPr>
        <w:pStyle w:val="IS-Heading2"/>
        <w:numPr>
          <w:ilvl w:val="1"/>
          <w:numId w:val="23"/>
        </w:numPr>
      </w:pPr>
      <w:bookmarkStart w:id="10" w:name="_Toc417031997"/>
      <w:r w:rsidRPr="008E2931">
        <w:t>Document Scope</w:t>
      </w:r>
      <w:bookmarkEnd w:id="10"/>
    </w:p>
    <w:p w:rsidR="00F53C13" w:rsidRPr="008E2931" w:rsidRDefault="00F53C13" w:rsidP="002B1825">
      <w:bookmarkStart w:id="11" w:name="_Toc410834948"/>
      <w:bookmarkStart w:id="12" w:name="_Toc410837571"/>
      <w:bookmarkStart w:id="13" w:name="_Toc410922583"/>
      <w:bookmarkStart w:id="14" w:name="_Toc410931665"/>
      <w:bookmarkStart w:id="15" w:name="_Toc411260773"/>
      <w:bookmarkStart w:id="16" w:name="_Toc411269399"/>
      <w:bookmarkStart w:id="17" w:name="_Toc411349061"/>
      <w:r w:rsidRPr="008E2931">
        <w:t xml:space="preserve">This document </w:t>
      </w:r>
      <w:r w:rsidR="00F615F0" w:rsidRPr="008E2931">
        <w:t xml:space="preserve">covers the details about the sprint 1 </w:t>
      </w:r>
      <w:r w:rsidR="005D05E2">
        <w:t xml:space="preserve">Exposition </w:t>
      </w:r>
      <w:r w:rsidR="006D453E">
        <w:t>Image resizing</w:t>
      </w:r>
      <w:r w:rsidR="005D05E2">
        <w:t xml:space="preserve"> module</w:t>
      </w:r>
      <w:r w:rsidR="00F615F0" w:rsidRPr="008E2931">
        <w:t>.</w:t>
      </w:r>
      <w:bookmarkEnd w:id="11"/>
      <w:bookmarkEnd w:id="12"/>
      <w:bookmarkEnd w:id="13"/>
      <w:bookmarkEnd w:id="14"/>
      <w:bookmarkEnd w:id="15"/>
      <w:bookmarkEnd w:id="16"/>
      <w:bookmarkEnd w:id="17"/>
    </w:p>
    <w:p w:rsidR="000B5FBB" w:rsidRPr="008E2931" w:rsidRDefault="000B5FBB" w:rsidP="00D4158F">
      <w:pPr>
        <w:pStyle w:val="IS-Heading2"/>
        <w:numPr>
          <w:ilvl w:val="1"/>
          <w:numId w:val="23"/>
        </w:numPr>
      </w:pPr>
      <w:bookmarkStart w:id="18" w:name="_Toc417031998"/>
      <w:r w:rsidRPr="008E2931">
        <w:t>Functional Rules</w:t>
      </w:r>
      <w:bookmarkEnd w:id="18"/>
    </w:p>
    <w:p w:rsidR="00D97B6E" w:rsidRPr="002B1825" w:rsidRDefault="007E5847" w:rsidP="002B1825">
      <w:r w:rsidRPr="002B1825">
        <w:t xml:space="preserve">The </w:t>
      </w:r>
      <w:r w:rsidR="005D05E2" w:rsidRPr="002B1825">
        <w:t xml:space="preserve">Exposition </w:t>
      </w:r>
      <w:r w:rsidR="006D453E">
        <w:t>image resizing</w:t>
      </w:r>
      <w:r w:rsidR="005D05E2" w:rsidRPr="002B1825">
        <w:t xml:space="preserve"> module </w:t>
      </w:r>
      <w:r w:rsidRPr="002B1825">
        <w:t>permits</w:t>
      </w:r>
      <w:r w:rsidR="001678B2" w:rsidRPr="002B1825">
        <w:t xml:space="preserve"> to </w:t>
      </w:r>
      <w:r w:rsidR="00FB0933">
        <w:t>export</w:t>
      </w:r>
      <w:r w:rsidR="001678B2" w:rsidRPr="002B1825">
        <w:t xml:space="preserve"> some data</w:t>
      </w:r>
      <w:r w:rsidRPr="002B1825">
        <w:t xml:space="preserve"> about products with file format CSV</w:t>
      </w:r>
    </w:p>
    <w:p w:rsidR="00674FA9" w:rsidRPr="008E2931" w:rsidRDefault="00674FA9" w:rsidP="00D4158F">
      <w:pPr>
        <w:pStyle w:val="IS-Heading2"/>
        <w:numPr>
          <w:ilvl w:val="1"/>
          <w:numId w:val="23"/>
        </w:numPr>
      </w:pPr>
      <w:bookmarkStart w:id="19" w:name="_Toc417031999"/>
      <w:r w:rsidRPr="008E2931">
        <w:t>Assumptions/Restrictions</w:t>
      </w:r>
      <w:bookmarkEnd w:id="19"/>
    </w:p>
    <w:p w:rsidR="00F615F0" w:rsidRPr="008E2931" w:rsidRDefault="00F615F0" w:rsidP="002B1825">
      <w:bookmarkStart w:id="20" w:name="_Toc410922590"/>
      <w:bookmarkStart w:id="21" w:name="_Toc410931668"/>
      <w:bookmarkStart w:id="22" w:name="_Toc411260784"/>
      <w:bookmarkStart w:id="23" w:name="_Toc411269410"/>
      <w:bookmarkStart w:id="24" w:name="_Toc411349072"/>
      <w:bookmarkStart w:id="25" w:name="_Toc410834950"/>
      <w:bookmarkStart w:id="26" w:name="_Toc410837573"/>
      <w:r w:rsidRPr="008E2931">
        <w:t>This module has been created for</w:t>
      </w:r>
      <w:r w:rsidR="004A7BF6">
        <w:t xml:space="preserve"> hybris</w:t>
      </w:r>
      <w:r w:rsidRPr="008E2931">
        <w:t xml:space="preserve"> version 5.4.0.0</w:t>
      </w:r>
      <w:r w:rsidR="004A7BF6">
        <w:t xml:space="preserve"> with the bases accelerator and the bases interface</w:t>
      </w:r>
      <w:r w:rsidR="00BA6AA1">
        <w:t>s</w:t>
      </w:r>
      <w:r w:rsidR="004A7BF6">
        <w:t>, Talend 5.6 and Mysql</w:t>
      </w:r>
      <w:r w:rsidR="00E82D3F">
        <w:t xml:space="preserve"> 5.6</w:t>
      </w:r>
      <w:r w:rsidR="004A7BF6">
        <w:t xml:space="preserve"> Database</w:t>
      </w:r>
      <w:r w:rsidRPr="008E2931">
        <w:t>.</w:t>
      </w:r>
      <w:bookmarkEnd w:id="20"/>
      <w:bookmarkEnd w:id="21"/>
      <w:bookmarkEnd w:id="22"/>
      <w:bookmarkEnd w:id="23"/>
      <w:bookmarkEnd w:id="24"/>
      <w:r w:rsidR="0088459A" w:rsidRPr="008E2931">
        <w:t xml:space="preserve"> </w:t>
      </w:r>
      <w:bookmarkEnd w:id="25"/>
      <w:bookmarkEnd w:id="26"/>
      <w:r w:rsidR="004A7BF6">
        <w:br/>
      </w:r>
      <w:r w:rsidR="004A7BF6">
        <w:br/>
      </w:r>
    </w:p>
    <w:p w:rsidR="00674FA9" w:rsidRPr="008E2931" w:rsidRDefault="00674FA9" w:rsidP="00D4158F">
      <w:pPr>
        <w:pStyle w:val="IS-Heading2"/>
        <w:numPr>
          <w:ilvl w:val="1"/>
          <w:numId w:val="23"/>
        </w:numPr>
      </w:pPr>
      <w:bookmarkStart w:id="27" w:name="_Toc417032000"/>
      <w:r w:rsidRPr="008E2931">
        <w:lastRenderedPageBreak/>
        <w:t>Documents Structure</w:t>
      </w:r>
      <w:bookmarkEnd w:id="27"/>
    </w:p>
    <w:tbl>
      <w:tblPr>
        <w:tblStyle w:val="Grilledutableau"/>
        <w:tblW w:w="0" w:type="auto"/>
        <w:tblInd w:w="1026" w:type="dxa"/>
        <w:tblLook w:val="04A0" w:firstRow="1" w:lastRow="0" w:firstColumn="1" w:lastColumn="0" w:noHBand="0" w:noVBand="1"/>
      </w:tblPr>
      <w:tblGrid>
        <w:gridCol w:w="882"/>
        <w:gridCol w:w="2970"/>
        <w:gridCol w:w="5519"/>
      </w:tblGrid>
      <w:tr w:rsidR="00E02EAA" w:rsidRPr="008E2931" w:rsidTr="00A96F1E">
        <w:tc>
          <w:tcPr>
            <w:tcW w:w="3852" w:type="dxa"/>
            <w:gridSpan w:val="2"/>
            <w:shd w:val="clear" w:color="auto" w:fill="2688AA" w:themeFill="accent5" w:themeFillShade="80"/>
          </w:tcPr>
          <w:p w:rsidR="00E02EAA" w:rsidRPr="00A96F1E" w:rsidRDefault="00E02EAA" w:rsidP="00A96F1E">
            <w:pPr>
              <w:pStyle w:val="IS-Heading2"/>
              <w:numPr>
                <w:ilvl w:val="0"/>
                <w:numId w:val="0"/>
              </w:numPr>
              <w:jc w:val="center"/>
              <w:rPr>
                <w:color w:val="FFFFFF" w:themeColor="background1"/>
                <w:sz w:val="24"/>
                <w:szCs w:val="24"/>
              </w:rPr>
            </w:pPr>
            <w:r w:rsidRPr="00A96F1E">
              <w:rPr>
                <w:color w:val="FFFFFF" w:themeColor="background1"/>
                <w:sz w:val="24"/>
                <w:szCs w:val="24"/>
              </w:rPr>
              <w:t>Section</w:t>
            </w:r>
          </w:p>
        </w:tc>
        <w:tc>
          <w:tcPr>
            <w:tcW w:w="5519" w:type="dxa"/>
            <w:shd w:val="clear" w:color="auto" w:fill="2688AA" w:themeFill="accent5" w:themeFillShade="80"/>
          </w:tcPr>
          <w:p w:rsidR="00E02EAA" w:rsidRPr="00A96F1E" w:rsidRDefault="00E02EAA" w:rsidP="00A96F1E">
            <w:pPr>
              <w:pStyle w:val="IS-Heading2"/>
              <w:numPr>
                <w:ilvl w:val="0"/>
                <w:numId w:val="0"/>
              </w:numPr>
              <w:jc w:val="center"/>
              <w:rPr>
                <w:color w:val="FFFFFF" w:themeColor="background1"/>
                <w:sz w:val="24"/>
                <w:szCs w:val="24"/>
              </w:rPr>
            </w:pPr>
            <w:r w:rsidRPr="00A96F1E">
              <w:rPr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Introduction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Describes the purpose and intended audience of the document and explains its structure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High Level Design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Overview of the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Detailed Application Design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Application architecture applicable to this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Detailed Database Design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Conceptual and logical architecture applicable to this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Exception Management &amp; Logging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Information about the Exception handling and logging.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Installation &amp; Configuration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Steps to install and configure the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Appendices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Supporting information.</w:t>
            </w:r>
          </w:p>
        </w:tc>
      </w:tr>
    </w:tbl>
    <w:p w:rsidR="005D05E2" w:rsidRPr="008E2931" w:rsidRDefault="005D05E2" w:rsidP="00890AA1">
      <w:pPr>
        <w:pStyle w:val="ABM-Table-Bullet1"/>
      </w:pPr>
    </w:p>
    <w:p w:rsidR="00C11DDB" w:rsidRDefault="007A2645" w:rsidP="00C11DDB">
      <w:pPr>
        <w:pStyle w:val="IS-Heading2"/>
        <w:numPr>
          <w:ilvl w:val="1"/>
          <w:numId w:val="23"/>
        </w:numPr>
      </w:pPr>
      <w:bookmarkStart w:id="28" w:name="_Toc417032001"/>
      <w:r w:rsidRPr="008E2931">
        <w:t>Additional Resources</w:t>
      </w:r>
      <w:bookmarkEnd w:id="28"/>
    </w:p>
    <w:p w:rsidR="00674FA9" w:rsidRPr="00C11DDB" w:rsidRDefault="00A421D2" w:rsidP="00C11DDB">
      <w:pPr>
        <w:pStyle w:val="IS-Heading3"/>
        <w:numPr>
          <w:ilvl w:val="0"/>
          <w:numId w:val="0"/>
        </w:numPr>
        <w:ind w:left="1220"/>
        <w:rPr>
          <w:sz w:val="32"/>
          <w:szCs w:val="28"/>
        </w:rPr>
      </w:pPr>
      <w:r>
        <w:br/>
      </w:r>
      <w:bookmarkStart w:id="29" w:name="_Toc417032002"/>
      <w:r w:rsidRPr="00C11DDB">
        <w:t>1.7.1 Useful Site</w:t>
      </w:r>
      <w:bookmarkEnd w:id="29"/>
    </w:p>
    <w:tbl>
      <w:tblPr>
        <w:tblStyle w:val="Grilledutableau"/>
        <w:tblpPr w:leftFromText="141" w:rightFromText="141" w:vertAnchor="text" w:tblpX="306" w:tblpY="1"/>
        <w:tblW w:w="0" w:type="auto"/>
        <w:tblLayout w:type="fixed"/>
        <w:tblLook w:val="04A0" w:firstRow="1" w:lastRow="0" w:firstColumn="1" w:lastColumn="0" w:noHBand="0" w:noVBand="1"/>
      </w:tblPr>
      <w:tblGrid>
        <w:gridCol w:w="307"/>
        <w:gridCol w:w="1480"/>
        <w:gridCol w:w="6999"/>
        <w:gridCol w:w="1305"/>
      </w:tblGrid>
      <w:tr w:rsidR="00A421D2" w:rsidTr="00D81C64">
        <w:tc>
          <w:tcPr>
            <w:tcW w:w="307" w:type="dxa"/>
            <w:shd w:val="clear" w:color="auto" w:fill="2688AA" w:themeFill="accent5" w:themeFillShade="80"/>
          </w:tcPr>
          <w:p w:rsidR="00A421D2" w:rsidRPr="00D81C64" w:rsidRDefault="00A421D2" w:rsidP="00D81C64">
            <w:pPr>
              <w:pStyle w:val="IS-Heading2"/>
              <w:numPr>
                <w:ilvl w:val="0"/>
                <w:numId w:val="0"/>
              </w:numPr>
              <w:jc w:val="center"/>
              <w:rPr>
                <w:b w:val="0"/>
                <w:bCs w:val="0"/>
                <w:iCs w:val="0"/>
                <w:color w:val="FFFFFF" w:themeColor="background1"/>
                <w:sz w:val="20"/>
                <w:szCs w:val="20"/>
              </w:rPr>
            </w:pPr>
            <w:r w:rsidRPr="00D81C64">
              <w:rPr>
                <w:b w:val="0"/>
                <w:bCs w:val="0"/>
                <w:iCs w:val="0"/>
                <w:color w:val="FFFFFF" w:themeColor="background1"/>
                <w:sz w:val="20"/>
                <w:szCs w:val="20"/>
              </w:rPr>
              <w:t>#</w:t>
            </w:r>
          </w:p>
        </w:tc>
        <w:tc>
          <w:tcPr>
            <w:tcW w:w="1480" w:type="dxa"/>
            <w:shd w:val="clear" w:color="auto" w:fill="2688AA" w:themeFill="accent5" w:themeFillShade="80"/>
          </w:tcPr>
          <w:p w:rsidR="00A421D2" w:rsidRPr="00D81C64" w:rsidRDefault="00A421D2" w:rsidP="00D81C64">
            <w:pPr>
              <w:pStyle w:val="IS-Heading2"/>
              <w:numPr>
                <w:ilvl w:val="0"/>
                <w:numId w:val="0"/>
              </w:numPr>
              <w:jc w:val="center"/>
              <w:rPr>
                <w:b w:val="0"/>
                <w:bCs w:val="0"/>
                <w:iCs w:val="0"/>
                <w:color w:val="FFFFFF" w:themeColor="background1"/>
                <w:sz w:val="20"/>
                <w:szCs w:val="20"/>
              </w:rPr>
            </w:pPr>
            <w:r w:rsidRPr="00D81C64">
              <w:rPr>
                <w:b w:val="0"/>
                <w:bCs w:val="0"/>
                <w:iCs w:val="0"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999" w:type="dxa"/>
            <w:shd w:val="clear" w:color="auto" w:fill="2688AA" w:themeFill="accent5" w:themeFillShade="80"/>
          </w:tcPr>
          <w:p w:rsidR="00A421D2" w:rsidRPr="00D81C64" w:rsidRDefault="00A421D2" w:rsidP="00D81C64">
            <w:pPr>
              <w:pStyle w:val="IS-Heading2"/>
              <w:numPr>
                <w:ilvl w:val="0"/>
                <w:numId w:val="0"/>
              </w:numPr>
              <w:jc w:val="center"/>
              <w:rPr>
                <w:b w:val="0"/>
                <w:bCs w:val="0"/>
                <w:iCs w:val="0"/>
                <w:color w:val="FFFFFF" w:themeColor="background1"/>
                <w:sz w:val="20"/>
                <w:szCs w:val="20"/>
              </w:rPr>
            </w:pPr>
            <w:r w:rsidRPr="00D81C64">
              <w:rPr>
                <w:b w:val="0"/>
                <w:bCs w:val="0"/>
                <w:iCs w:val="0"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1305" w:type="dxa"/>
            <w:shd w:val="clear" w:color="auto" w:fill="2688AA" w:themeFill="accent5" w:themeFillShade="80"/>
          </w:tcPr>
          <w:p w:rsidR="00A421D2" w:rsidRPr="00D81C64" w:rsidRDefault="00A421D2" w:rsidP="00D81C64">
            <w:pPr>
              <w:pStyle w:val="IS-Heading2"/>
              <w:numPr>
                <w:ilvl w:val="0"/>
                <w:numId w:val="0"/>
              </w:numPr>
              <w:jc w:val="center"/>
              <w:rPr>
                <w:b w:val="0"/>
                <w:bCs w:val="0"/>
                <w:iCs w:val="0"/>
                <w:color w:val="FFFFFF" w:themeColor="background1"/>
                <w:sz w:val="20"/>
                <w:szCs w:val="20"/>
              </w:rPr>
            </w:pPr>
            <w:r w:rsidRPr="00D81C64">
              <w:rPr>
                <w:b w:val="0"/>
                <w:bCs w:val="0"/>
                <w:iCs w:val="0"/>
                <w:color w:val="FFFFFF" w:themeColor="background1"/>
                <w:sz w:val="20"/>
                <w:szCs w:val="20"/>
              </w:rPr>
              <w:t>Purpose</w:t>
            </w:r>
          </w:p>
        </w:tc>
      </w:tr>
      <w:tr w:rsidR="00A421D2" w:rsidTr="00D420EB">
        <w:tc>
          <w:tcPr>
            <w:tcW w:w="307" w:type="dxa"/>
          </w:tcPr>
          <w:p w:rsidR="00A421D2" w:rsidRDefault="00A421D2" w:rsidP="002B1825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480" w:type="dxa"/>
          </w:tcPr>
          <w:p w:rsidR="00A421D2" w:rsidRDefault="00A421D2" w:rsidP="002B1825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Wiki Portal</w:t>
            </w:r>
          </w:p>
        </w:tc>
        <w:tc>
          <w:tcPr>
            <w:tcW w:w="6999" w:type="dxa"/>
          </w:tcPr>
          <w:p w:rsidR="00A421D2" w:rsidRPr="002B1825" w:rsidRDefault="002C023E" w:rsidP="002B1825">
            <w:pPr>
              <w:pStyle w:val="IS-Heading2"/>
              <w:numPr>
                <w:ilvl w:val="0"/>
                <w:numId w:val="0"/>
              </w:numPr>
              <w:ind w:left="306"/>
            </w:pPr>
            <w:hyperlink r:id="rId12" w:history="1">
              <w:r w:rsidR="00A421D2" w:rsidRPr="008E2931">
                <w:rPr>
                  <w:rStyle w:val="Lienhypertexte"/>
                  <w:b w:val="0"/>
                  <w:bCs w:val="0"/>
                  <w:iCs w:val="0"/>
                  <w:sz w:val="20"/>
                  <w:szCs w:val="20"/>
                </w:rPr>
                <w:t>https://wiki.hybris.com</w:t>
              </w:r>
            </w:hyperlink>
          </w:p>
          <w:p w:rsidR="00A421D2" w:rsidRDefault="00A421D2" w:rsidP="002B1825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305" w:type="dxa"/>
          </w:tcPr>
          <w:p w:rsidR="00A421D2" w:rsidRDefault="00A421D2" w:rsidP="002B1825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To gather more information</w:t>
            </w:r>
          </w:p>
        </w:tc>
      </w:tr>
      <w:tr w:rsidR="00A421D2" w:rsidTr="00D420EB">
        <w:tc>
          <w:tcPr>
            <w:tcW w:w="307" w:type="dxa"/>
          </w:tcPr>
          <w:p w:rsidR="00A421D2" w:rsidRDefault="00A421D2" w:rsidP="002B1825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480" w:type="dxa"/>
          </w:tcPr>
          <w:p w:rsidR="00A421D2" w:rsidRDefault="00A421D2" w:rsidP="002B1825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Coconet</w:t>
            </w:r>
          </w:p>
        </w:tc>
        <w:tc>
          <w:tcPr>
            <w:tcW w:w="6999" w:type="dxa"/>
          </w:tcPr>
          <w:p w:rsidR="00A421D2" w:rsidRDefault="00A421D2" w:rsidP="00087705">
            <w:pPr>
              <w:pStyle w:val="IS-Heading2"/>
              <w:numPr>
                <w:ilvl w:val="0"/>
                <w:numId w:val="0"/>
              </w:numPr>
              <w:ind w:left="1116" w:hanging="936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305" w:type="dxa"/>
          </w:tcPr>
          <w:p w:rsidR="00A421D2" w:rsidRDefault="00A421D2" w:rsidP="002B1825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To refer functional specifications</w:t>
            </w:r>
          </w:p>
        </w:tc>
      </w:tr>
      <w:tr w:rsidR="00A421D2" w:rsidTr="00D420EB">
        <w:tc>
          <w:tcPr>
            <w:tcW w:w="307" w:type="dxa"/>
          </w:tcPr>
          <w:p w:rsidR="00A421D2" w:rsidRDefault="00A421D2" w:rsidP="002B1825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1480" w:type="dxa"/>
          </w:tcPr>
          <w:p w:rsidR="00A421D2" w:rsidRDefault="00A421D2" w:rsidP="002B1825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Data importation</w:t>
            </w:r>
          </w:p>
        </w:tc>
        <w:tc>
          <w:tcPr>
            <w:tcW w:w="6999" w:type="dxa"/>
          </w:tcPr>
          <w:p w:rsidR="00A421D2" w:rsidRPr="007C01D2" w:rsidRDefault="002C023E" w:rsidP="002B1825">
            <w:pPr>
              <w:pStyle w:val="IS-Heading2"/>
              <w:numPr>
                <w:ilvl w:val="0"/>
                <w:numId w:val="0"/>
              </w:numPr>
              <w:ind w:left="306"/>
              <w:rPr>
                <w:rStyle w:val="Emphaseintense"/>
                <w:i w:val="0"/>
                <w:sz w:val="20"/>
                <w:szCs w:val="20"/>
                <w:u w:val="single"/>
              </w:rPr>
            </w:pPr>
            <w:hyperlink r:id="rId13" w:history="1">
              <w:r w:rsidR="00A421D2" w:rsidRPr="007C01D2">
                <w:rPr>
                  <w:rStyle w:val="Lienhypertexte"/>
                  <w:b w:val="0"/>
                  <w:sz w:val="20"/>
                  <w:szCs w:val="20"/>
                </w:rPr>
                <w:t>https://wiki.hybris.com/display/accdoc/Data+Importing+Capability+in+the+Commerce+Accelerator</w:t>
              </w:r>
            </w:hyperlink>
          </w:p>
        </w:tc>
        <w:tc>
          <w:tcPr>
            <w:tcW w:w="1305" w:type="dxa"/>
          </w:tcPr>
          <w:p w:rsidR="00A421D2" w:rsidRDefault="00A421D2" w:rsidP="002B1825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Documentation of import process</w:t>
            </w:r>
          </w:p>
        </w:tc>
      </w:tr>
    </w:tbl>
    <w:p w:rsidR="00A421D2" w:rsidRPr="000254EA" w:rsidRDefault="00A421D2" w:rsidP="00C11DDB">
      <w:pPr>
        <w:pStyle w:val="IS-Heading3"/>
        <w:numPr>
          <w:ilvl w:val="0"/>
          <w:numId w:val="0"/>
        </w:numPr>
        <w:ind w:left="1220"/>
        <w:rPr>
          <w:szCs w:val="28"/>
        </w:rPr>
      </w:pPr>
      <w:bookmarkStart w:id="30" w:name="_Toc417032003"/>
      <w:r w:rsidRPr="000254EA">
        <w:rPr>
          <w:szCs w:val="28"/>
        </w:rPr>
        <w:lastRenderedPageBreak/>
        <w:t xml:space="preserve">1.7.4 Product </w:t>
      </w:r>
      <w:r w:rsidR="00D420EB" w:rsidRPr="000254EA">
        <w:rPr>
          <w:szCs w:val="28"/>
        </w:rPr>
        <w:t>Media</w:t>
      </w:r>
      <w:r w:rsidRPr="000254EA">
        <w:rPr>
          <w:szCs w:val="28"/>
        </w:rPr>
        <w:t xml:space="preserve"> Data</w:t>
      </w:r>
      <w:bookmarkEnd w:id="30"/>
    </w:p>
    <w:tbl>
      <w:tblPr>
        <w:tblStyle w:val="Grilledutableau"/>
        <w:tblW w:w="0" w:type="auto"/>
        <w:tblInd w:w="306" w:type="dxa"/>
        <w:tblLook w:val="04A0" w:firstRow="1" w:lastRow="0" w:firstColumn="1" w:lastColumn="0" w:noHBand="0" w:noVBand="1"/>
      </w:tblPr>
      <w:tblGrid>
        <w:gridCol w:w="2407"/>
        <w:gridCol w:w="5277"/>
        <w:gridCol w:w="2407"/>
      </w:tblGrid>
      <w:tr w:rsidR="00A421D2" w:rsidTr="002B1825">
        <w:tc>
          <w:tcPr>
            <w:tcW w:w="2407" w:type="dxa"/>
          </w:tcPr>
          <w:p w:rsidR="00A421D2" w:rsidRDefault="00A421D2" w:rsidP="00911DF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 xml:space="preserve">File </w:t>
            </w:r>
            <w:r w:rsidR="006927B2" w:rsidRPr="006927B2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ProductMediaData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 xml:space="preserve"> with data</w:t>
            </w:r>
          </w:p>
        </w:tc>
        <w:tc>
          <w:tcPr>
            <w:tcW w:w="5277" w:type="dxa"/>
          </w:tcPr>
          <w:p w:rsidR="00A421D2" w:rsidRDefault="006927B2" w:rsidP="002B1825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31" w:dyaOrig="10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0.25pt" o:ole="">
                  <v:imagedata r:id="rId14" o:title=""/>
                </v:shape>
                <o:OLEObject Type="Embed" ProgID="Excel.SheetMacroEnabled.12" ShapeID="_x0000_i1025" DrawAspect="Icon" ObjectID="_1491395302" r:id="rId15"/>
              </w:object>
            </w:r>
          </w:p>
        </w:tc>
        <w:tc>
          <w:tcPr>
            <w:tcW w:w="2407" w:type="dxa"/>
          </w:tcPr>
          <w:p w:rsidR="00A421D2" w:rsidRDefault="00911DFC" w:rsidP="002B1825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Sample</w:t>
            </w:r>
            <w:r w:rsidR="00A421D2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 xml:space="preserve"> of </w:t>
            </w:r>
            <w:r w:rsidR="006927B2" w:rsidRPr="006927B2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ProductMediaData</w:t>
            </w:r>
            <w:r w:rsidR="00A421D2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 xml:space="preserve"> with data</w:t>
            </w:r>
          </w:p>
        </w:tc>
      </w:tr>
      <w:tr w:rsidR="006927B2" w:rsidTr="002B1825">
        <w:tc>
          <w:tcPr>
            <w:tcW w:w="2407" w:type="dxa"/>
          </w:tcPr>
          <w:p w:rsidR="006927B2" w:rsidRDefault="006927B2" w:rsidP="00911DF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Linked image</w:t>
            </w:r>
          </w:p>
        </w:tc>
        <w:tc>
          <w:tcPr>
            <w:tcW w:w="5277" w:type="dxa"/>
          </w:tcPr>
          <w:p w:rsidR="006927B2" w:rsidRDefault="006927B2" w:rsidP="002B1825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31" w:dyaOrig="1002">
                <v:shape id="_x0000_i1026" type="#_x0000_t75" style="width:76.5pt;height:50.25pt" o:ole="">
                  <v:imagedata r:id="rId16" o:title=""/>
                </v:shape>
                <o:OLEObject Type="Embed" ProgID="Package" ShapeID="_x0000_i1026" DrawAspect="Icon" ObjectID="_1491395303" r:id="rId17"/>
              </w:object>
            </w:r>
          </w:p>
        </w:tc>
        <w:tc>
          <w:tcPr>
            <w:tcW w:w="2407" w:type="dxa"/>
          </w:tcPr>
          <w:p w:rsidR="006927B2" w:rsidRDefault="006927B2" w:rsidP="002B1825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</w:p>
        </w:tc>
      </w:tr>
    </w:tbl>
    <w:p w:rsidR="002D1CCE" w:rsidRPr="008E2931" w:rsidRDefault="005D05E2" w:rsidP="00C476BF">
      <w:pPr>
        <w:pStyle w:val="IS-Heading1"/>
        <w:numPr>
          <w:ilvl w:val="0"/>
          <w:numId w:val="23"/>
        </w:numPr>
      </w:pPr>
      <w:r>
        <w:lastRenderedPageBreak/>
        <w:t xml:space="preserve"> </w:t>
      </w:r>
      <w:bookmarkStart w:id="31" w:name="_Toc417032004"/>
      <w:r w:rsidR="007D2BA7" w:rsidRPr="008E2931">
        <w:t>High Level Design Diagram</w:t>
      </w:r>
      <w:bookmarkEnd w:id="31"/>
    </w:p>
    <w:p w:rsidR="00AE79B8" w:rsidRPr="008E2931" w:rsidRDefault="00AE79B8" w:rsidP="00D4158F">
      <w:pPr>
        <w:pStyle w:val="IS-Heading2"/>
        <w:numPr>
          <w:ilvl w:val="1"/>
          <w:numId w:val="25"/>
        </w:numPr>
      </w:pPr>
      <w:bookmarkStart w:id="32" w:name="_Toc417032005"/>
      <w:r w:rsidRPr="008E2931">
        <w:t>Overview</w:t>
      </w:r>
      <w:bookmarkEnd w:id="32"/>
      <w:r w:rsidR="004B3ABC">
        <w:br/>
      </w:r>
    </w:p>
    <w:p w:rsidR="00E3290F" w:rsidRDefault="00BD4889" w:rsidP="00E16C0B">
      <w:pPr>
        <w:pStyle w:val="IS-Heading3"/>
        <w:numPr>
          <w:ilvl w:val="2"/>
          <w:numId w:val="35"/>
        </w:numPr>
        <w:rPr>
          <w:lang w:val="en-US"/>
        </w:rPr>
      </w:pPr>
      <w:bookmarkStart w:id="33" w:name="_Toc417032006"/>
      <w:r>
        <w:rPr>
          <w:lang w:val="en-US"/>
        </w:rPr>
        <w:t>Strategy</w:t>
      </w:r>
      <w:bookmarkEnd w:id="33"/>
    </w:p>
    <w:p w:rsidR="00BD4889" w:rsidRDefault="00BD4889" w:rsidP="007A70A4">
      <w:pPr>
        <w:pStyle w:val="ABM-Table-Bullet1"/>
        <w:rPr>
          <w:lang w:val="en-US"/>
        </w:rPr>
      </w:pPr>
      <w:r w:rsidRPr="00BD4889">
        <w:rPr>
          <w:noProof/>
          <w:lang w:val="fr-FR" w:eastAsia="fr-FR"/>
        </w:rPr>
        <w:drawing>
          <wp:inline distT="0" distB="0" distL="0" distR="0">
            <wp:extent cx="5760720" cy="3854450"/>
            <wp:effectExtent l="19050" t="0" r="0" b="0"/>
            <wp:docPr id="1" name="Image 0" descr="imageconversion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conversionstrategy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96" w:rsidRDefault="007A6A96">
      <w:pPr>
        <w:kinsoku/>
        <w:spacing w:before="0" w:line="240" w:lineRule="auto"/>
        <w:rPr>
          <w:lang w:val="en-US"/>
        </w:rPr>
      </w:pPr>
      <w:r>
        <w:rPr>
          <w:lang w:val="en-US"/>
        </w:rPr>
        <w:t xml:space="preserve">Instead of resize images from the same original image, we use the previous image to create the new resized image. </w:t>
      </w:r>
    </w:p>
    <w:p w:rsidR="007F4E32" w:rsidRDefault="007A6A96">
      <w:pPr>
        <w:kinsoku/>
        <w:spacing w:before="0" w:line="240" w:lineRule="auto"/>
        <w:rPr>
          <w:lang w:val="en-US"/>
        </w:rPr>
      </w:pPr>
      <w:r>
        <w:rPr>
          <w:lang w:val="en-US"/>
        </w:rPr>
        <w:t>This solution is more powerful because filters are applied one for the first image resizing. And it’s more powerful to resize an image from a smaller image.</w:t>
      </w:r>
    </w:p>
    <w:p w:rsidR="007F4E32" w:rsidRDefault="007F4E32">
      <w:pPr>
        <w:kinsoku/>
        <w:spacing w:before="0" w:line="240" w:lineRule="auto"/>
        <w:rPr>
          <w:b/>
          <w:bCs/>
          <w:color w:val="009BCC" w:themeColor="text2"/>
          <w:sz w:val="28"/>
          <w:szCs w:val="22"/>
          <w:lang w:val="en-US"/>
        </w:rPr>
      </w:pPr>
      <w:r>
        <w:rPr>
          <w:lang w:val="en-US"/>
        </w:rPr>
        <w:br w:type="page"/>
      </w:r>
    </w:p>
    <w:p w:rsidR="007F4E32" w:rsidRDefault="007F4E32" w:rsidP="007F4E32">
      <w:pPr>
        <w:pStyle w:val="IS-Heading3"/>
        <w:numPr>
          <w:ilvl w:val="2"/>
          <w:numId w:val="42"/>
        </w:numPr>
        <w:rPr>
          <w:lang w:val="en-US"/>
        </w:rPr>
      </w:pPr>
      <w:bookmarkStart w:id="34" w:name="_Toc417032007"/>
      <w:r>
        <w:rPr>
          <w:lang w:val="en-US"/>
        </w:rPr>
        <w:lastRenderedPageBreak/>
        <w:t>Impex example</w:t>
      </w:r>
      <w:bookmarkEnd w:id="34"/>
    </w:p>
    <w:p w:rsidR="007F4E32" w:rsidRDefault="007F4E32">
      <w:pPr>
        <w:kinsoku/>
        <w:spacing w:before="0" w:line="240" w:lineRule="auto"/>
        <w:rPr>
          <w:lang w:val="en-US"/>
        </w:rPr>
      </w:pPr>
    </w:p>
    <w:p w:rsidR="007F4E32" w:rsidRDefault="007F4E32" w:rsidP="007F4E32">
      <w:pPr>
        <w:kinsoku/>
        <w:spacing w:before="0" w:line="240" w:lineRule="auto"/>
        <w:jc w:val="center"/>
        <w:rPr>
          <w:lang w:val="en-US"/>
        </w:rPr>
      </w:pPr>
      <w:r w:rsidRPr="007F4E32">
        <w:rPr>
          <w:noProof/>
          <w:lang w:val="fr-FR" w:eastAsia="fr-FR"/>
        </w:rPr>
        <w:drawing>
          <wp:inline distT="0" distB="0" distL="0" distR="0">
            <wp:extent cx="5760720" cy="2124710"/>
            <wp:effectExtent l="19050" t="0" r="0" b="0"/>
            <wp:docPr id="4" name="Image 1" descr="image_conversion_imp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conversion_impex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2" w:rsidRDefault="007F4E32" w:rsidP="007F4E32">
      <w:pPr>
        <w:kinsoku/>
        <w:spacing w:before="0" w:line="240" w:lineRule="auto"/>
        <w:jc w:val="center"/>
        <w:rPr>
          <w:lang w:val="en-US"/>
        </w:rPr>
      </w:pPr>
    </w:p>
    <w:p w:rsidR="007F4E32" w:rsidRDefault="007F4E32" w:rsidP="007F4E32">
      <w:pPr>
        <w:kinsoku/>
        <w:spacing w:before="0" w:line="240" w:lineRule="auto"/>
        <w:rPr>
          <w:lang w:val="en-US"/>
        </w:rPr>
      </w:pPr>
      <w:r>
        <w:rPr>
          <w:lang w:val="en-US"/>
        </w:rPr>
        <w:t xml:space="preserve">This example is used to configure the cron job for image resizing. </w:t>
      </w:r>
    </w:p>
    <w:p w:rsidR="00BD4889" w:rsidRDefault="007F4E32" w:rsidP="007F4E32">
      <w:pPr>
        <w:kinsoku/>
        <w:spacing w:before="0" w:line="240" w:lineRule="auto"/>
        <w:rPr>
          <w:lang w:val="en-US"/>
        </w:rPr>
      </w:pPr>
      <w:r>
        <w:rPr>
          <w:lang w:val="en-US"/>
        </w:rPr>
        <w:t>The cron job takes the previous resized image to create the new one.</w:t>
      </w:r>
      <w:r w:rsidR="00BD4889">
        <w:rPr>
          <w:lang w:val="en-US"/>
        </w:rPr>
        <w:br w:type="page"/>
      </w:r>
    </w:p>
    <w:p w:rsidR="007A6A96" w:rsidRDefault="007A6A96">
      <w:pPr>
        <w:kinsoku/>
        <w:spacing w:before="0" w:line="240" w:lineRule="auto"/>
        <w:rPr>
          <w:b/>
          <w:bCs/>
          <w:color w:val="009BCC" w:themeColor="text2"/>
          <w:sz w:val="28"/>
          <w:szCs w:val="22"/>
          <w:lang w:val="en-US"/>
        </w:rPr>
      </w:pPr>
    </w:p>
    <w:p w:rsidR="009E1076" w:rsidRPr="009E1076" w:rsidRDefault="00295F67" w:rsidP="00C476BF">
      <w:pPr>
        <w:pStyle w:val="IS-Heading2"/>
        <w:numPr>
          <w:ilvl w:val="1"/>
          <w:numId w:val="26"/>
        </w:numPr>
      </w:pPr>
      <w:bookmarkStart w:id="35" w:name="_Toc417032008"/>
      <w:r w:rsidRPr="008E2931">
        <w:t>Sequence Diagram</w:t>
      </w:r>
      <w:bookmarkEnd w:id="35"/>
    </w:p>
    <w:p w:rsidR="001B5121" w:rsidRPr="006D453E" w:rsidRDefault="00574A32" w:rsidP="00EC718D">
      <w:pPr>
        <w:rPr>
          <w:noProof/>
          <w:lang w:val="en-US"/>
        </w:rPr>
      </w:pPr>
      <w:r w:rsidRPr="00EC718D">
        <w:rPr>
          <w:noProof/>
          <w:u w:val="single"/>
          <w:lang w:val="en-US"/>
        </w:rPr>
        <w:t xml:space="preserve">Sequence of events during the </w:t>
      </w:r>
      <w:r w:rsidR="001B5121" w:rsidRPr="00EC718D">
        <w:rPr>
          <w:noProof/>
          <w:u w:val="single"/>
          <w:lang w:val="en-US"/>
        </w:rPr>
        <w:t>hot folder process</w:t>
      </w:r>
    </w:p>
    <w:p w:rsidR="00102BA3" w:rsidRDefault="002B2776" w:rsidP="00B549FC">
      <w:pPr>
        <w:pStyle w:val="IS-Bodytext"/>
        <w:rPr>
          <w:noProof/>
          <w:lang w:val="en-US"/>
        </w:rPr>
      </w:pPr>
      <w:r w:rsidRPr="002B2776">
        <w:rPr>
          <w:noProof/>
          <w:lang w:val="fr-FR" w:eastAsia="fr-FR"/>
        </w:rPr>
        <w:drawing>
          <wp:inline distT="0" distB="0" distL="0" distR="0">
            <wp:extent cx="6457950" cy="3067050"/>
            <wp:effectExtent l="190500" t="152400" r="171450" b="133350"/>
            <wp:docPr id="7" name="Image 19" descr="D:\Users\frecouvr\Downloads\diagrame_sequenc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s\frecouvr\Downloads\diagrame_sequence (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067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334B" w:rsidRDefault="00CD334B" w:rsidP="00B549FC">
      <w:pPr>
        <w:pStyle w:val="IS-Bodytext"/>
        <w:rPr>
          <w:noProof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8"/>
        <w:gridCol w:w="3420"/>
        <w:gridCol w:w="6509"/>
      </w:tblGrid>
      <w:tr w:rsidR="002B2776" w:rsidTr="005B5384">
        <w:tc>
          <w:tcPr>
            <w:tcW w:w="468" w:type="dxa"/>
          </w:tcPr>
          <w:p w:rsidR="002B2776" w:rsidRPr="007D6672" w:rsidRDefault="002B2776" w:rsidP="005B5384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#</w:t>
            </w:r>
          </w:p>
        </w:tc>
        <w:tc>
          <w:tcPr>
            <w:tcW w:w="3420" w:type="dxa"/>
          </w:tcPr>
          <w:p w:rsidR="002B2776" w:rsidRPr="007D6672" w:rsidRDefault="002B2776" w:rsidP="005B5384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Component</w:t>
            </w:r>
          </w:p>
        </w:tc>
        <w:tc>
          <w:tcPr>
            <w:tcW w:w="6509" w:type="dxa"/>
          </w:tcPr>
          <w:p w:rsidR="002B2776" w:rsidRPr="007D6672" w:rsidRDefault="002B2776" w:rsidP="005B5384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Description</w:t>
            </w:r>
          </w:p>
        </w:tc>
      </w:tr>
      <w:tr w:rsidR="002B2776" w:rsidTr="005B5384">
        <w:tc>
          <w:tcPr>
            <w:tcW w:w="468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3420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ERP client</w:t>
            </w:r>
          </w:p>
        </w:tc>
        <w:tc>
          <w:tcPr>
            <w:tcW w:w="6509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system of the client which provide the CSV files</w:t>
            </w:r>
          </w:p>
        </w:tc>
      </w:tr>
      <w:tr w:rsidR="002B2776" w:rsidTr="005B5384">
        <w:tc>
          <w:tcPr>
            <w:tcW w:w="468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3420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 w:rsidRPr="00D050AF">
              <w:rPr>
                <w:b/>
                <w:noProof/>
                <w:lang w:val="en-US"/>
              </w:rPr>
              <w:t>InboundChannelAdapter</w:t>
            </w:r>
          </w:p>
        </w:tc>
        <w:tc>
          <w:tcPr>
            <w:tcW w:w="6509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Spring integration scans folder and looks for new files that matches filename prefix</w:t>
            </w:r>
          </w:p>
        </w:tc>
      </w:tr>
      <w:tr w:rsidR="002B2776" w:rsidTr="005B5384">
        <w:tc>
          <w:tcPr>
            <w:tcW w:w="468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3420" w:type="dxa"/>
          </w:tcPr>
          <w:p w:rsidR="002B2776" w:rsidRDefault="002B2776" w:rsidP="005B5384">
            <w:pPr>
              <w:pStyle w:val="IS-Bodytext"/>
              <w:rPr>
                <w:b/>
                <w:lang w:val="en-US"/>
              </w:rPr>
            </w:pPr>
            <w:r>
              <w:rPr>
                <w:b/>
                <w:lang w:val="en-US"/>
              </w:rPr>
              <w:t>HeaderSetupTask</w:t>
            </w:r>
          </w:p>
        </w:tc>
        <w:tc>
          <w:tcPr>
            <w:tcW w:w="6509" w:type="dxa"/>
          </w:tcPr>
          <w:p w:rsidR="002B2776" w:rsidRDefault="002B2776" w:rsidP="005B5384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The task which create BatchHeader initialize import process with parameters Catalog and Net</w:t>
            </w:r>
          </w:p>
        </w:tc>
      </w:tr>
      <w:tr w:rsidR="002B2776" w:rsidTr="005B5384">
        <w:tc>
          <w:tcPr>
            <w:tcW w:w="468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3420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lang w:val="en-US"/>
              </w:rPr>
              <w:t>HeaderInitTask</w:t>
            </w:r>
          </w:p>
        </w:tc>
        <w:tc>
          <w:tcPr>
            <w:tcW w:w="6509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lang w:val="en-US"/>
              </w:rPr>
              <w:t>The task which initialize import process with parameters Lang and SequenceID</w:t>
            </w:r>
          </w:p>
        </w:tc>
      </w:tr>
      <w:tr w:rsidR="002B2776" w:rsidTr="005B5384">
        <w:tc>
          <w:tcPr>
            <w:tcW w:w="468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3420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ImpexTransformerTask</w:t>
            </w:r>
          </w:p>
        </w:tc>
        <w:tc>
          <w:tcPr>
            <w:tcW w:w="6509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task that is responsible of the conversion into IMPEX format</w:t>
            </w:r>
          </w:p>
        </w:tc>
      </w:tr>
      <w:tr w:rsidR="002B2776" w:rsidTr="005B5384">
        <w:tc>
          <w:tcPr>
            <w:tcW w:w="468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</w:t>
            </w:r>
          </w:p>
        </w:tc>
        <w:tc>
          <w:tcPr>
            <w:tcW w:w="3420" w:type="dxa"/>
          </w:tcPr>
          <w:p w:rsidR="002B2776" w:rsidRPr="008E2931" w:rsidRDefault="002B2776" w:rsidP="005B5384">
            <w:pPr>
              <w:pStyle w:val="IS-Bodytext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BatchRunnerTask</w:t>
            </w:r>
          </w:p>
        </w:tc>
        <w:tc>
          <w:tcPr>
            <w:tcW w:w="6509" w:type="dxa"/>
          </w:tcPr>
          <w:p w:rsidR="002B2776" w:rsidRPr="00323D4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task which does the import process</w:t>
            </w:r>
          </w:p>
        </w:tc>
      </w:tr>
      <w:tr w:rsidR="002B2776" w:rsidTr="005B5384">
        <w:tc>
          <w:tcPr>
            <w:tcW w:w="468" w:type="dxa"/>
          </w:tcPr>
          <w:p w:rsidR="002B277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</w:t>
            </w:r>
          </w:p>
        </w:tc>
        <w:tc>
          <w:tcPr>
            <w:tcW w:w="3420" w:type="dxa"/>
          </w:tcPr>
          <w:p w:rsidR="002B2776" w:rsidRPr="008E2931" w:rsidRDefault="002B2776" w:rsidP="005B5384">
            <w:pPr>
              <w:pStyle w:val="IS-Bodytext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CleanupTask</w:t>
            </w:r>
          </w:p>
        </w:tc>
        <w:tc>
          <w:tcPr>
            <w:tcW w:w="6509" w:type="dxa"/>
          </w:tcPr>
          <w:p w:rsidR="002B2776" w:rsidRPr="00323D46" w:rsidRDefault="002B2776" w:rsidP="005B5384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task which clean the directory “process” and move files in directory “error” or “archive”</w:t>
            </w:r>
          </w:p>
        </w:tc>
      </w:tr>
    </w:tbl>
    <w:p w:rsidR="00FC2543" w:rsidRPr="008E2931" w:rsidRDefault="00D20454" w:rsidP="00B549FC">
      <w:pPr>
        <w:pStyle w:val="IS-Bodytext"/>
        <w:rPr>
          <w:noProof/>
          <w:lang w:val="en-US"/>
        </w:rPr>
      </w:pPr>
      <w:r w:rsidRPr="008E2931">
        <w:rPr>
          <w:noProof/>
          <w:lang w:val="en-US"/>
        </w:rPr>
        <w:t xml:space="preserve"> </w:t>
      </w:r>
    </w:p>
    <w:p w:rsidR="00D721FE" w:rsidRDefault="00D721FE" w:rsidP="00B549FC">
      <w:pPr>
        <w:pStyle w:val="IS-Bodytext"/>
        <w:rPr>
          <w:noProof/>
          <w:lang w:val="en-US"/>
        </w:rPr>
      </w:pPr>
    </w:p>
    <w:p w:rsidR="00DB79BF" w:rsidRDefault="00DB79BF" w:rsidP="00B549FC">
      <w:pPr>
        <w:pStyle w:val="IS-Bodytext"/>
        <w:rPr>
          <w:noProof/>
          <w:lang w:val="en-US"/>
        </w:rPr>
      </w:pPr>
    </w:p>
    <w:p w:rsidR="00DB79BF" w:rsidRDefault="00DB79BF" w:rsidP="00B549FC">
      <w:pPr>
        <w:pStyle w:val="IS-Bodytext"/>
        <w:rPr>
          <w:noProof/>
          <w:lang w:val="en-US"/>
        </w:rPr>
      </w:pPr>
    </w:p>
    <w:p w:rsidR="00DB79BF" w:rsidRDefault="00DB79BF" w:rsidP="00B549FC">
      <w:pPr>
        <w:pStyle w:val="IS-Bodytext"/>
        <w:rPr>
          <w:noProof/>
          <w:lang w:val="en-US"/>
        </w:rPr>
      </w:pPr>
    </w:p>
    <w:p w:rsidR="00DB79BF" w:rsidRDefault="00DB79BF" w:rsidP="00B549FC">
      <w:pPr>
        <w:pStyle w:val="IS-Bodytext"/>
        <w:rPr>
          <w:noProof/>
          <w:lang w:val="en-US"/>
        </w:rPr>
      </w:pPr>
    </w:p>
    <w:p w:rsidR="00DB79BF" w:rsidRPr="008E2931" w:rsidRDefault="00DB79BF" w:rsidP="00B549FC">
      <w:pPr>
        <w:pStyle w:val="IS-Bodytext"/>
        <w:rPr>
          <w:noProof/>
          <w:lang w:val="en-US"/>
        </w:rPr>
      </w:pPr>
    </w:p>
    <w:p w:rsidR="00295F67" w:rsidRPr="008E2931" w:rsidRDefault="00295F67" w:rsidP="00C476BF">
      <w:pPr>
        <w:pStyle w:val="IS-Heading2"/>
        <w:numPr>
          <w:ilvl w:val="1"/>
          <w:numId w:val="26"/>
        </w:numPr>
      </w:pPr>
      <w:bookmarkStart w:id="36" w:name="_Toc417032009"/>
      <w:r w:rsidRPr="008E2931">
        <w:t>Use Case Diagram</w:t>
      </w:r>
      <w:bookmarkEnd w:id="36"/>
    </w:p>
    <w:p w:rsidR="00E14E7F" w:rsidRPr="008E2931" w:rsidRDefault="00E14E7F" w:rsidP="00E14E7F">
      <w:pPr>
        <w:pStyle w:val="IS-Bodytext"/>
        <w:ind w:firstLine="90"/>
        <w:rPr>
          <w:noProof/>
          <w:lang w:val="en-US"/>
        </w:rPr>
      </w:pPr>
    </w:p>
    <w:p w:rsidR="00574A32" w:rsidRPr="00EC718D" w:rsidRDefault="00574A32" w:rsidP="00E14E7F">
      <w:pPr>
        <w:pStyle w:val="IS-Bodytext"/>
        <w:ind w:firstLine="90"/>
        <w:rPr>
          <w:noProof/>
          <w:u w:val="single"/>
          <w:lang w:val="en-US"/>
        </w:rPr>
      </w:pPr>
      <w:r w:rsidRPr="00EC718D">
        <w:rPr>
          <w:noProof/>
          <w:u w:val="single"/>
          <w:lang w:val="en-US"/>
        </w:rPr>
        <w:t xml:space="preserve">Use case diagram for the </w:t>
      </w:r>
      <w:r w:rsidR="004C34AA" w:rsidRPr="00EC718D">
        <w:rPr>
          <w:bCs/>
          <w:iCs/>
          <w:u w:val="single"/>
          <w:lang w:val="en-US"/>
        </w:rPr>
        <w:t>hot folder product</w:t>
      </w:r>
      <w:r w:rsidR="00C405B5" w:rsidRPr="00EC718D">
        <w:rPr>
          <w:noProof/>
          <w:u w:val="single"/>
          <w:lang w:val="en-US"/>
        </w:rPr>
        <w:t xml:space="preserve"> </w:t>
      </w:r>
      <w:r w:rsidRPr="00EC718D">
        <w:rPr>
          <w:noProof/>
          <w:u w:val="single"/>
          <w:lang w:val="en-US"/>
        </w:rPr>
        <w:t xml:space="preserve">addon </w:t>
      </w:r>
    </w:p>
    <w:p w:rsidR="00EE33F6" w:rsidRPr="008E2931" w:rsidRDefault="00EE33F6" w:rsidP="00E14E7F">
      <w:pPr>
        <w:pStyle w:val="IS-Bodytext"/>
        <w:ind w:firstLine="90"/>
        <w:rPr>
          <w:noProof/>
          <w:lang w:val="en-US"/>
        </w:rPr>
      </w:pPr>
    </w:p>
    <w:p w:rsidR="00D721FE" w:rsidRDefault="00C839F8" w:rsidP="00B549FC">
      <w:pPr>
        <w:pStyle w:val="IS-Bodytext"/>
        <w:rPr>
          <w:lang w:val="en-US"/>
        </w:rPr>
      </w:pPr>
      <w:r w:rsidRPr="00C839F8">
        <w:rPr>
          <w:noProof/>
          <w:lang w:val="fr-FR" w:eastAsia="fr-FR"/>
        </w:rPr>
        <w:drawing>
          <wp:inline distT="0" distB="0" distL="0" distR="0">
            <wp:extent cx="6457950" cy="1009650"/>
            <wp:effectExtent l="19050" t="0" r="0" b="0"/>
            <wp:docPr id="8" name="Image 1" descr="D:\Users\frecouvr\Downloads\use_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frecouvr\Downloads\use_cas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C3" w:rsidRDefault="007672C3" w:rsidP="00B549FC">
      <w:pPr>
        <w:pStyle w:val="IS-Bodytext"/>
        <w:rPr>
          <w:lang w:val="en-US"/>
        </w:rPr>
      </w:pPr>
    </w:p>
    <w:p w:rsidR="00C839F8" w:rsidRPr="007672C3" w:rsidRDefault="00C839F8" w:rsidP="00C839F8">
      <w:pPr>
        <w:tabs>
          <w:tab w:val="left" w:pos="3600"/>
        </w:tabs>
      </w:pPr>
      <w:r w:rsidRPr="00E4008A">
        <w:rPr>
          <w:b/>
        </w:rPr>
        <w:t>Description:</w:t>
      </w:r>
      <w:r>
        <w:t xml:space="preserve"> User checks the result of the import process starts from ERP CLIENT.</w:t>
      </w:r>
    </w:p>
    <w:p w:rsidR="00173E38" w:rsidRPr="00C839F8" w:rsidRDefault="00173E38" w:rsidP="001055A5">
      <w:pPr>
        <w:pStyle w:val="IS-Bodytext"/>
        <w:jc w:val="center"/>
      </w:pPr>
    </w:p>
    <w:p w:rsidR="009D7006" w:rsidRPr="008E2931" w:rsidRDefault="009D7006" w:rsidP="001055A5">
      <w:pPr>
        <w:pStyle w:val="IS-Bodytext"/>
        <w:jc w:val="center"/>
        <w:rPr>
          <w:lang w:val="en-US"/>
        </w:rPr>
      </w:pPr>
    </w:p>
    <w:p w:rsidR="00C957FF" w:rsidRPr="008E2931" w:rsidRDefault="00C957FF" w:rsidP="00BE5B3F">
      <w:pPr>
        <w:kinsoku/>
        <w:spacing w:before="0" w:line="240" w:lineRule="auto"/>
        <w:rPr>
          <w:lang w:val="en-US"/>
        </w:rPr>
      </w:pPr>
    </w:p>
    <w:p w:rsidR="00D352F3" w:rsidRDefault="00D352F3">
      <w:pPr>
        <w:kinsoku/>
        <w:spacing w:before="0" w:line="240" w:lineRule="auto"/>
        <w:rPr>
          <w:b/>
          <w:bCs/>
          <w:snapToGrid w:val="0"/>
          <w:color w:val="009BCC" w:themeColor="text2"/>
          <w:kern w:val="32"/>
          <w:sz w:val="40"/>
          <w:szCs w:val="32"/>
          <w:lang w:val="en-US"/>
        </w:rPr>
      </w:pPr>
      <w:r>
        <w:br w:type="page"/>
      </w:r>
    </w:p>
    <w:p w:rsidR="00D352F3" w:rsidRPr="00D352F3" w:rsidRDefault="00347704" w:rsidP="00347704">
      <w:pPr>
        <w:pStyle w:val="IS-Heading1"/>
      </w:pPr>
      <w:bookmarkStart w:id="37" w:name="_Toc417032010"/>
      <w:r>
        <w:lastRenderedPageBreak/>
        <w:t xml:space="preserve">3. </w:t>
      </w:r>
      <w:bookmarkStart w:id="38" w:name="_Toc415586300"/>
      <w:r w:rsidR="00D352F3" w:rsidRPr="008E2931">
        <w:t>Detailed Application Design</w:t>
      </w:r>
      <w:bookmarkEnd w:id="37"/>
      <w:bookmarkEnd w:id="38"/>
      <w:r w:rsidR="00D352F3">
        <w:t xml:space="preserve"> </w:t>
      </w:r>
    </w:p>
    <w:p w:rsidR="00D352F3" w:rsidRPr="008E2931" w:rsidRDefault="00D352F3" w:rsidP="00D352F3">
      <w:pPr>
        <w:pStyle w:val="IS-Heading2"/>
        <w:numPr>
          <w:ilvl w:val="1"/>
          <w:numId w:val="23"/>
        </w:numPr>
      </w:pPr>
      <w:bookmarkStart w:id="39" w:name="_Toc415586301"/>
      <w:bookmarkStart w:id="40" w:name="_Toc417032011"/>
      <w:r w:rsidRPr="008E2931">
        <w:t>Class Diagram</w:t>
      </w:r>
      <w:bookmarkEnd w:id="39"/>
      <w:bookmarkEnd w:id="40"/>
    </w:p>
    <w:p w:rsidR="00D352F3" w:rsidRPr="008E2931" w:rsidRDefault="00D352F3" w:rsidP="00D352F3">
      <w:pPr>
        <w:pStyle w:val="IS-Bodytext"/>
        <w:jc w:val="center"/>
        <w:rPr>
          <w:lang w:val="en-US"/>
        </w:rPr>
      </w:pPr>
    </w:p>
    <w:p w:rsidR="00D352F3" w:rsidRPr="008E2931" w:rsidRDefault="00D352F3" w:rsidP="00D352F3">
      <w:pPr>
        <w:pStyle w:val="IS-Bodytext"/>
        <w:jc w:val="center"/>
        <w:rPr>
          <w:lang w:val="en-US"/>
        </w:rPr>
      </w:pPr>
    </w:p>
    <w:p w:rsidR="00D352F3" w:rsidRPr="008E2931" w:rsidRDefault="00D352F3" w:rsidP="00D352F3">
      <w:pPr>
        <w:kinsoku/>
        <w:spacing w:before="0" w:line="240" w:lineRule="auto"/>
        <w:rPr>
          <w:lang w:val="en-US"/>
        </w:rPr>
      </w:pPr>
      <w:r>
        <w:rPr>
          <w:noProof/>
          <w:lang w:val="fr-FR" w:eastAsia="fr-FR"/>
        </w:rPr>
        <w:drawing>
          <wp:inline distT="0" distB="0" distL="0" distR="0">
            <wp:extent cx="6464935" cy="3660474"/>
            <wp:effectExtent l="19050" t="0" r="0" b="0"/>
            <wp:docPr id="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366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2F3" w:rsidRPr="008E2931" w:rsidRDefault="00D352F3" w:rsidP="00D352F3">
      <w:pPr>
        <w:pStyle w:val="IS-Heading2"/>
        <w:numPr>
          <w:ilvl w:val="1"/>
          <w:numId w:val="23"/>
        </w:numPr>
      </w:pPr>
      <w:bookmarkStart w:id="41" w:name="_Toc415586302"/>
      <w:bookmarkStart w:id="42" w:name="_Toc417032012"/>
      <w:r w:rsidRPr="008E2931">
        <w:t>Beans</w:t>
      </w:r>
      <w:bookmarkEnd w:id="41"/>
      <w:bookmarkEnd w:id="42"/>
    </w:p>
    <w:p w:rsidR="00D352F3" w:rsidRDefault="00D352F3" w:rsidP="00D352F3">
      <w:pPr>
        <w:pStyle w:val="IS-Bodytext"/>
        <w:ind w:left="1116"/>
        <w:jc w:val="both"/>
        <w:rPr>
          <w:lang w:val="en-US"/>
        </w:rPr>
      </w:pPr>
      <w:r>
        <w:rPr>
          <w:b/>
          <w:lang w:val="en-US"/>
        </w:rPr>
        <w:t>HeaderSetupTask</w:t>
      </w:r>
      <w:r w:rsidRPr="008E2931">
        <w:rPr>
          <w:b/>
          <w:lang w:val="en-US"/>
        </w:rPr>
        <w:t>:</w:t>
      </w:r>
      <w:r w:rsidRPr="008E2931">
        <w:rPr>
          <w:lang w:val="en-US"/>
        </w:rPr>
        <w:t xml:space="preserve"> </w:t>
      </w:r>
      <w:r>
        <w:rPr>
          <w:lang w:val="en-US"/>
        </w:rPr>
        <w:t>The task which initialize import process with parameters.</w:t>
      </w:r>
    </w:p>
    <w:p w:rsidR="00D352F3" w:rsidRDefault="00D352F3" w:rsidP="00D352F3">
      <w:pPr>
        <w:pStyle w:val="IS-Bodytext"/>
        <w:ind w:left="1116"/>
        <w:jc w:val="both"/>
        <w:rPr>
          <w:lang w:val="en-US"/>
        </w:rPr>
      </w:pPr>
      <w:r>
        <w:rPr>
          <w:b/>
          <w:lang w:val="en-US"/>
        </w:rPr>
        <w:t>HeaderInitTask:</w:t>
      </w:r>
      <w:r>
        <w:rPr>
          <w:lang w:val="en-US"/>
        </w:rPr>
        <w:t xml:space="preserve"> Define the langage of the import file and verify that the file isn’t a duplicate</w:t>
      </w:r>
    </w:p>
    <w:p w:rsidR="00D352F3" w:rsidRDefault="00D352F3" w:rsidP="00D352F3">
      <w:pPr>
        <w:pStyle w:val="IS-Bodytext"/>
        <w:ind w:left="1116"/>
        <w:jc w:val="both"/>
        <w:rPr>
          <w:lang w:val="en-US"/>
        </w:rPr>
      </w:pPr>
      <w:r w:rsidRPr="00BE5B3F">
        <w:rPr>
          <w:b/>
          <w:lang w:val="en-US"/>
        </w:rPr>
        <w:t xml:space="preserve">ImpexTransformerTask: </w:t>
      </w:r>
      <w:r>
        <w:rPr>
          <w:lang w:val="en-US"/>
        </w:rPr>
        <w:t>Define some variables for the conversion and do this.</w:t>
      </w:r>
    </w:p>
    <w:p w:rsidR="00D352F3" w:rsidRPr="001D2D68" w:rsidRDefault="00D352F3" w:rsidP="00D352F3">
      <w:pPr>
        <w:pStyle w:val="IS-Bodytext"/>
        <w:ind w:left="1116"/>
        <w:jc w:val="both"/>
        <w:rPr>
          <w:lang w:val="en-US"/>
        </w:rPr>
      </w:pPr>
      <w:r>
        <w:rPr>
          <w:b/>
          <w:lang w:val="en-US"/>
        </w:rPr>
        <w:t>CleanupTask:</w:t>
      </w:r>
      <w:r>
        <w:rPr>
          <w:lang w:val="en-US"/>
        </w:rPr>
        <w:t xml:space="preserve"> Clean the import files and move them into error folder or archive error.</w:t>
      </w:r>
    </w:p>
    <w:p w:rsidR="00D352F3" w:rsidRPr="008E2931" w:rsidRDefault="00D352F3" w:rsidP="00D352F3">
      <w:pPr>
        <w:pStyle w:val="IS-Heading2"/>
        <w:numPr>
          <w:ilvl w:val="1"/>
          <w:numId w:val="23"/>
        </w:numPr>
      </w:pPr>
      <w:bookmarkStart w:id="43" w:name="_Toc415586303"/>
      <w:bookmarkStart w:id="44" w:name="_Toc417032013"/>
      <w:r w:rsidRPr="008E2931">
        <w:t>Facade</w:t>
      </w:r>
      <w:bookmarkEnd w:id="43"/>
      <w:bookmarkEnd w:id="44"/>
    </w:p>
    <w:p w:rsidR="00D352F3" w:rsidRPr="008E2931" w:rsidRDefault="00D352F3" w:rsidP="00D352F3">
      <w:pPr>
        <w:pStyle w:val="IS-Bodytext"/>
        <w:ind w:left="396" w:firstLine="720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D352F3" w:rsidRPr="008E2931" w:rsidRDefault="00D352F3" w:rsidP="00D352F3">
      <w:pPr>
        <w:pStyle w:val="IS-Heading2"/>
        <w:numPr>
          <w:ilvl w:val="1"/>
          <w:numId w:val="23"/>
        </w:numPr>
      </w:pPr>
      <w:bookmarkStart w:id="45" w:name="_Toc415586304"/>
      <w:bookmarkStart w:id="46" w:name="_Toc417032014"/>
      <w:r w:rsidRPr="008E2931">
        <w:t>Strategy</w:t>
      </w:r>
      <w:bookmarkEnd w:id="45"/>
      <w:bookmarkEnd w:id="46"/>
    </w:p>
    <w:p w:rsidR="00D352F3" w:rsidRPr="008E2931" w:rsidRDefault="00D352F3" w:rsidP="00D352F3">
      <w:pPr>
        <w:pStyle w:val="IS-Bodytext"/>
        <w:ind w:left="396" w:firstLine="720"/>
        <w:jc w:val="both"/>
        <w:rPr>
          <w:lang w:val="en-US"/>
        </w:rPr>
      </w:pPr>
      <w:r w:rsidRPr="008E2931">
        <w:rPr>
          <w:lang w:val="en-US"/>
        </w:rPr>
        <w:t>N.A</w:t>
      </w:r>
    </w:p>
    <w:p w:rsidR="00D352F3" w:rsidRPr="008E2931" w:rsidRDefault="00D352F3" w:rsidP="00D352F3">
      <w:pPr>
        <w:pStyle w:val="IS-Heading2"/>
        <w:numPr>
          <w:ilvl w:val="1"/>
          <w:numId w:val="23"/>
        </w:numPr>
      </w:pPr>
      <w:bookmarkStart w:id="47" w:name="_Toc415586305"/>
      <w:bookmarkStart w:id="48" w:name="_Toc417032015"/>
      <w:r w:rsidRPr="008E2931">
        <w:t>Controller</w:t>
      </w:r>
      <w:bookmarkEnd w:id="47"/>
      <w:bookmarkEnd w:id="48"/>
    </w:p>
    <w:p w:rsidR="00D352F3" w:rsidRPr="008E2931" w:rsidRDefault="00D352F3" w:rsidP="00D352F3">
      <w:pPr>
        <w:pStyle w:val="IS-Bodytext"/>
        <w:ind w:left="396" w:firstLine="720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D352F3" w:rsidRPr="008E2931" w:rsidRDefault="00D352F3" w:rsidP="00D352F3">
      <w:pPr>
        <w:pStyle w:val="IS-Bodytext"/>
        <w:ind w:left="1116"/>
        <w:jc w:val="both"/>
        <w:rPr>
          <w:lang w:val="en-US"/>
        </w:rPr>
      </w:pPr>
    </w:p>
    <w:p w:rsidR="00D352F3" w:rsidRPr="008E2931" w:rsidRDefault="00D352F3" w:rsidP="00D352F3">
      <w:pPr>
        <w:pStyle w:val="IS-Heading2"/>
        <w:numPr>
          <w:ilvl w:val="1"/>
          <w:numId w:val="23"/>
        </w:numPr>
      </w:pPr>
      <w:bookmarkStart w:id="49" w:name="_Toc415586306"/>
      <w:bookmarkStart w:id="50" w:name="_Toc417032016"/>
      <w:r w:rsidRPr="008E2931">
        <w:lastRenderedPageBreak/>
        <w:t>View/JSP</w:t>
      </w:r>
      <w:bookmarkEnd w:id="49"/>
      <w:bookmarkEnd w:id="50"/>
    </w:p>
    <w:p w:rsidR="00EC167E" w:rsidRPr="00EC167E" w:rsidRDefault="00D352F3" w:rsidP="00EC167E">
      <w:pPr>
        <w:pStyle w:val="IS-Bodytext"/>
        <w:ind w:left="1116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474B4A" w:rsidRPr="008E2931" w:rsidRDefault="00B75406" w:rsidP="00C476BF">
      <w:pPr>
        <w:pStyle w:val="IS-Heading2"/>
        <w:numPr>
          <w:ilvl w:val="1"/>
          <w:numId w:val="23"/>
        </w:numPr>
      </w:pPr>
      <w:bookmarkStart w:id="51" w:name="_Toc417032017"/>
      <w:bookmarkStart w:id="52" w:name="_GoBack"/>
      <w:bookmarkEnd w:id="52"/>
      <w:r w:rsidRPr="008E2931">
        <w:t>ER Diagram</w:t>
      </w:r>
      <w:bookmarkEnd w:id="51"/>
      <w:r w:rsidR="00474B4A" w:rsidRPr="008E2931">
        <w:t xml:space="preserve"> </w:t>
      </w:r>
    </w:p>
    <w:p w:rsidR="00804939" w:rsidRDefault="00804939" w:rsidP="00B46281">
      <w:pPr>
        <w:pStyle w:val="IS-Bodytext"/>
        <w:rPr>
          <w:lang w:val="en-US"/>
        </w:rPr>
      </w:pPr>
    </w:p>
    <w:p w:rsidR="00B121DB" w:rsidRDefault="00384CEB" w:rsidP="00B121DB">
      <w:pPr>
        <w:pStyle w:val="IS-Bodytext"/>
        <w:rPr>
          <w:b/>
          <w:sz w:val="22"/>
          <w:szCs w:val="22"/>
          <w:u w:val="single"/>
          <w:lang w:val="en-US"/>
        </w:rPr>
      </w:pPr>
      <w:r>
        <w:rPr>
          <w:b/>
          <w:sz w:val="22"/>
          <w:szCs w:val="22"/>
          <w:u w:val="single"/>
          <w:lang w:val="en-US"/>
        </w:rPr>
        <w:t>Media</w:t>
      </w:r>
      <w:r w:rsidR="00B121DB" w:rsidRPr="00D627C8">
        <w:rPr>
          <w:b/>
          <w:sz w:val="22"/>
          <w:szCs w:val="22"/>
          <w:u w:val="single"/>
          <w:lang w:val="en-US"/>
        </w:rPr>
        <w:t xml:space="preserve"> ER Diagram:</w:t>
      </w:r>
    </w:p>
    <w:p w:rsidR="00384CEB" w:rsidRPr="00D627C8" w:rsidRDefault="00384CEB" w:rsidP="00B121DB">
      <w:pPr>
        <w:pStyle w:val="IS-Bodytext"/>
        <w:rPr>
          <w:b/>
          <w:sz w:val="22"/>
          <w:szCs w:val="22"/>
          <w:u w:val="single"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5"/>
        <w:gridCol w:w="1413"/>
        <w:gridCol w:w="1568"/>
        <w:gridCol w:w="1579"/>
        <w:gridCol w:w="1316"/>
        <w:gridCol w:w="2996"/>
      </w:tblGrid>
      <w:tr w:rsidR="008F473E" w:rsidTr="008F473E">
        <w:trPr>
          <w:tblHeader/>
        </w:trPr>
        <w:tc>
          <w:tcPr>
            <w:tcW w:w="0" w:type="auto"/>
            <w:shd w:val="clear" w:color="auto" w:fill="2688AA" w:themeFill="accent5" w:themeFillShade="80"/>
          </w:tcPr>
          <w:p w:rsidR="008F473E" w:rsidRPr="00D627C8" w:rsidRDefault="008F473E" w:rsidP="00B058F3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Name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8F473E" w:rsidRPr="00D627C8" w:rsidRDefault="008F473E" w:rsidP="00B058F3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8F473E" w:rsidRPr="00D627C8" w:rsidRDefault="008F473E" w:rsidP="00B058F3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8F473E" w:rsidRPr="00D627C8" w:rsidRDefault="008F473E" w:rsidP="00B058F3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8F473E" w:rsidRPr="00D627C8" w:rsidRDefault="008F473E" w:rsidP="00B058F3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8F473E" w:rsidRPr="00D627C8" w:rsidRDefault="008F473E" w:rsidP="00B058F3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8F473E" w:rsidTr="008F473E">
        <w:trPr>
          <w:tblHeader/>
        </w:trPr>
        <w:tc>
          <w:tcPr>
            <w:tcW w:w="0" w:type="auto"/>
          </w:tcPr>
          <w:p w:rsidR="008F473E" w:rsidRDefault="008F473E" w:rsidP="002B182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0" w:type="auto"/>
          </w:tcPr>
          <w:p w:rsidR="008F473E" w:rsidRDefault="008F473E" w:rsidP="002B182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The media code</w:t>
            </w:r>
          </w:p>
        </w:tc>
        <w:tc>
          <w:tcPr>
            <w:tcW w:w="0" w:type="auto"/>
          </w:tcPr>
          <w:p w:rsidR="008F473E" w:rsidRDefault="008F473E" w:rsidP="002B182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</w:tcPr>
          <w:p w:rsidR="008F473E" w:rsidRPr="00CC6B67" w:rsidRDefault="00E946EC" w:rsidP="002B182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</w:tcPr>
          <w:p w:rsidR="008F473E" w:rsidRPr="00CC6B67" w:rsidRDefault="009F72EE" w:rsidP="002B182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0" w:type="auto"/>
          </w:tcPr>
          <w:p w:rsidR="008F473E" w:rsidRDefault="008F473E" w:rsidP="002B1825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107701</w:t>
            </w:r>
          </w:p>
        </w:tc>
      </w:tr>
      <w:tr w:rsidR="008F473E" w:rsidTr="008F473E">
        <w:trPr>
          <w:tblHeader/>
        </w:trPr>
        <w:tc>
          <w:tcPr>
            <w:tcW w:w="0" w:type="auto"/>
          </w:tcPr>
          <w:p w:rsidR="008F473E" w:rsidRDefault="008F473E" w:rsidP="002B1825">
            <w:pPr>
              <w:pStyle w:val="IS-Bodytext"/>
              <w:rPr>
                <w:lang w:val="en-US"/>
              </w:rPr>
            </w:pPr>
            <w:r w:rsidRPr="00D627C8">
              <w:rPr>
                <w:lang w:val="en-US"/>
              </w:rPr>
              <w:t>catalogVersion</w:t>
            </w:r>
          </w:p>
        </w:tc>
        <w:tc>
          <w:tcPr>
            <w:tcW w:w="0" w:type="auto"/>
          </w:tcPr>
          <w:p w:rsidR="008F473E" w:rsidRDefault="008F473E" w:rsidP="002B182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Catalog version</w:t>
            </w:r>
          </w:p>
        </w:tc>
        <w:tc>
          <w:tcPr>
            <w:tcW w:w="0" w:type="auto"/>
          </w:tcPr>
          <w:p w:rsidR="008F473E" w:rsidRDefault="008F473E" w:rsidP="002B1825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CatalogVersion - Catalog version</w:t>
            </w:r>
          </w:p>
        </w:tc>
        <w:tc>
          <w:tcPr>
            <w:tcW w:w="0" w:type="auto"/>
          </w:tcPr>
          <w:p w:rsidR="008F473E" w:rsidRDefault="009F72EE" w:rsidP="002B182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Catalog:Staged</w:t>
            </w:r>
          </w:p>
        </w:tc>
        <w:tc>
          <w:tcPr>
            <w:tcW w:w="0" w:type="auto"/>
          </w:tcPr>
          <w:p w:rsidR="008F473E" w:rsidRDefault="009F72EE" w:rsidP="002B182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0" w:type="auto"/>
          </w:tcPr>
          <w:p w:rsidR="008F473E" w:rsidRDefault="008F473E" w:rsidP="002B182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Catalog version</w:t>
            </w:r>
          </w:p>
        </w:tc>
      </w:tr>
      <w:tr w:rsidR="008F473E" w:rsidTr="008F473E">
        <w:trPr>
          <w:tblHeader/>
        </w:trPr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mime</w:t>
            </w:r>
          </w:p>
        </w:tc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Mime type</w:t>
            </w:r>
          </w:p>
        </w:tc>
        <w:tc>
          <w:tcPr>
            <w:tcW w:w="0" w:type="auto"/>
          </w:tcPr>
          <w:p w:rsidR="008F473E" w:rsidRDefault="008F473E" w:rsidP="00316A2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</w:tcPr>
          <w:p w:rsidR="008F473E" w:rsidRPr="0098473F" w:rsidRDefault="00501CDA" w:rsidP="0098473F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/</w:t>
            </w:r>
          </w:p>
        </w:tc>
        <w:tc>
          <w:tcPr>
            <w:tcW w:w="0" w:type="auto"/>
          </w:tcPr>
          <w:p w:rsidR="008F473E" w:rsidRPr="0098473F" w:rsidRDefault="00DD37EF" w:rsidP="0098473F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TRUE</w:t>
            </w:r>
          </w:p>
        </w:tc>
        <w:tc>
          <w:tcPr>
            <w:tcW w:w="0" w:type="auto"/>
          </w:tcPr>
          <w:p w:rsidR="008F473E" w:rsidRPr="00003448" w:rsidRDefault="008F473E" w:rsidP="0098473F">
            <w:pPr>
              <w:pStyle w:val="IS-Bodytext"/>
              <w:rPr>
                <w:lang w:val="fr-FR"/>
              </w:rPr>
            </w:pPr>
            <w:r w:rsidRPr="0098473F">
              <w:rPr>
                <w:lang w:val="fr-FR"/>
              </w:rPr>
              <w:t>image/jpeg</w:t>
            </w:r>
          </w:p>
        </w:tc>
      </w:tr>
      <w:tr w:rsidR="008F473E" w:rsidTr="008F473E">
        <w:trPr>
          <w:tblHeader/>
        </w:trPr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folder</w:t>
            </w:r>
          </w:p>
        </w:tc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Folder of the media</w:t>
            </w:r>
          </w:p>
        </w:tc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 w:rsidRPr="0079333C">
              <w:rPr>
                <w:lang w:val="en-US"/>
              </w:rPr>
              <w:t>MediaFolder - Media Folder</w:t>
            </w:r>
          </w:p>
        </w:tc>
        <w:tc>
          <w:tcPr>
            <w:tcW w:w="0" w:type="auto"/>
          </w:tcPr>
          <w:p w:rsidR="008F473E" w:rsidRPr="0098473F" w:rsidRDefault="00DD37EF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images</w:t>
            </w:r>
          </w:p>
        </w:tc>
        <w:tc>
          <w:tcPr>
            <w:tcW w:w="0" w:type="auto"/>
          </w:tcPr>
          <w:p w:rsidR="008F473E" w:rsidRPr="0098473F" w:rsidRDefault="00DD37EF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 w:rsidRPr="0098473F">
              <w:rPr>
                <w:lang w:val="en-US"/>
              </w:rPr>
              <w:t>images</w:t>
            </w:r>
          </w:p>
        </w:tc>
      </w:tr>
      <w:tr w:rsidR="008F473E" w:rsidTr="008F473E">
        <w:trPr>
          <w:tblHeader/>
        </w:trPr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realfilename</w:t>
            </w:r>
          </w:p>
        </w:tc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Real name of the file</w:t>
            </w:r>
          </w:p>
        </w:tc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</w:tcPr>
          <w:p w:rsidR="008F473E" w:rsidRDefault="00501CDA" w:rsidP="0090791E">
            <w:r>
              <w:t>/</w:t>
            </w:r>
          </w:p>
        </w:tc>
        <w:tc>
          <w:tcPr>
            <w:tcW w:w="0" w:type="auto"/>
          </w:tcPr>
          <w:p w:rsidR="008F473E" w:rsidRDefault="009D0E77" w:rsidP="0090791E">
            <w:r>
              <w:t>TRUE</w:t>
            </w:r>
          </w:p>
        </w:tc>
        <w:tc>
          <w:tcPr>
            <w:tcW w:w="0" w:type="auto"/>
          </w:tcPr>
          <w:p w:rsidR="008F473E" w:rsidRPr="0090791E" w:rsidRDefault="008F473E" w:rsidP="0090791E">
            <w:pPr>
              <w:rPr>
                <w:sz w:val="24"/>
                <w:szCs w:val="24"/>
              </w:rPr>
            </w:pPr>
            <w:r>
              <w:t>49042000_BLACK-1200Wx1200H.jpg</w:t>
            </w:r>
          </w:p>
        </w:tc>
      </w:tr>
      <w:tr w:rsidR="008F473E" w:rsidTr="008F473E">
        <w:trPr>
          <w:tblHeader/>
        </w:trPr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mediaFormat</w:t>
            </w:r>
          </w:p>
        </w:tc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Format of the Media</w:t>
            </w:r>
          </w:p>
        </w:tc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 w:rsidRPr="0079333C">
              <w:rPr>
                <w:lang w:val="en-US"/>
              </w:rPr>
              <w:t>MediaFormat - Media Format</w:t>
            </w:r>
          </w:p>
        </w:tc>
        <w:tc>
          <w:tcPr>
            <w:tcW w:w="0" w:type="auto"/>
          </w:tcPr>
          <w:p w:rsidR="008F473E" w:rsidRPr="0098473F" w:rsidRDefault="00501CDA" w:rsidP="0000344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</w:tcPr>
          <w:p w:rsidR="008F473E" w:rsidRPr="0098473F" w:rsidRDefault="009D0E77" w:rsidP="00003448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0" w:type="auto"/>
          </w:tcPr>
          <w:p w:rsidR="008F473E" w:rsidRPr="00003448" w:rsidRDefault="008F473E" w:rsidP="00003448">
            <w:pPr>
              <w:pStyle w:val="IS-Bodytext"/>
              <w:rPr>
                <w:lang w:val="en-US"/>
              </w:rPr>
            </w:pPr>
            <w:r w:rsidRPr="0098473F">
              <w:rPr>
                <w:lang w:val="en-US"/>
              </w:rPr>
              <w:t>300Wx300H</w:t>
            </w:r>
          </w:p>
        </w:tc>
      </w:tr>
      <w:tr w:rsidR="008F473E" w:rsidTr="008F473E">
        <w:trPr>
          <w:tblHeader/>
        </w:trPr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media</w:t>
            </w:r>
          </w:p>
        </w:tc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Location of the exported picture</w:t>
            </w:r>
          </w:p>
        </w:tc>
        <w:tc>
          <w:tcPr>
            <w:tcW w:w="0" w:type="auto"/>
          </w:tcPr>
          <w:p w:rsidR="008F473E" w:rsidRDefault="008F473E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</w:tcPr>
          <w:p w:rsidR="008F473E" w:rsidRDefault="00501CDA" w:rsidP="00B058F3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/</w:t>
            </w:r>
          </w:p>
        </w:tc>
        <w:tc>
          <w:tcPr>
            <w:tcW w:w="0" w:type="auto"/>
          </w:tcPr>
          <w:p w:rsidR="008F473E" w:rsidRDefault="009D0E77" w:rsidP="00B058F3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TRUE</w:t>
            </w:r>
          </w:p>
        </w:tc>
        <w:tc>
          <w:tcPr>
            <w:tcW w:w="0" w:type="auto"/>
          </w:tcPr>
          <w:p w:rsidR="008F473E" w:rsidRPr="00316A27" w:rsidRDefault="008F473E" w:rsidP="00B058F3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c:\images\1128763\SUP123</w:t>
            </w:r>
            <w:r w:rsidRPr="0098473F">
              <w:rPr>
                <w:lang w:val="fr-FR"/>
              </w:rPr>
              <w:t>.jpg</w:t>
            </w:r>
          </w:p>
        </w:tc>
      </w:tr>
    </w:tbl>
    <w:p w:rsidR="00384CEB" w:rsidRDefault="00384CEB"/>
    <w:p w:rsidR="00A0447F" w:rsidRDefault="00A0447F" w:rsidP="00A0447F">
      <w:pPr>
        <w:pStyle w:val="IS-Bodytext"/>
        <w:rPr>
          <w:b/>
          <w:sz w:val="22"/>
          <w:szCs w:val="22"/>
          <w:u w:val="single"/>
          <w:lang w:val="en-US"/>
        </w:rPr>
      </w:pPr>
      <w:r>
        <w:rPr>
          <w:b/>
          <w:sz w:val="22"/>
          <w:szCs w:val="22"/>
          <w:u w:val="single"/>
          <w:lang w:val="en-US"/>
        </w:rPr>
        <w:t>Media</w:t>
      </w:r>
      <w:r w:rsidRPr="00D627C8">
        <w:rPr>
          <w:b/>
          <w:sz w:val="22"/>
          <w:szCs w:val="22"/>
          <w:u w:val="single"/>
          <w:lang w:val="en-US"/>
        </w:rPr>
        <w:t xml:space="preserve"> </w:t>
      </w:r>
      <w:r w:rsidR="00EE7877">
        <w:rPr>
          <w:b/>
          <w:sz w:val="22"/>
          <w:szCs w:val="22"/>
          <w:u w:val="single"/>
          <w:lang w:val="en-US"/>
        </w:rPr>
        <w:t xml:space="preserve">Container </w:t>
      </w:r>
      <w:r w:rsidRPr="00D627C8">
        <w:rPr>
          <w:b/>
          <w:sz w:val="22"/>
          <w:szCs w:val="22"/>
          <w:u w:val="single"/>
          <w:lang w:val="en-US"/>
        </w:rPr>
        <w:t>ER Diagram: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40"/>
        <w:gridCol w:w="1615"/>
        <w:gridCol w:w="2172"/>
        <w:gridCol w:w="1601"/>
        <w:gridCol w:w="1329"/>
        <w:gridCol w:w="2140"/>
      </w:tblGrid>
      <w:tr w:rsidR="00E50CE7" w:rsidTr="00EC0440">
        <w:trPr>
          <w:tblHeader/>
        </w:trPr>
        <w:tc>
          <w:tcPr>
            <w:tcW w:w="0" w:type="auto"/>
            <w:shd w:val="clear" w:color="auto" w:fill="2688AA" w:themeFill="accent5" w:themeFillShade="80"/>
          </w:tcPr>
          <w:p w:rsidR="00E50CE7" w:rsidRPr="00D627C8" w:rsidRDefault="00E50CE7" w:rsidP="003842C7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Name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50CE7" w:rsidRPr="00D627C8" w:rsidRDefault="00E50CE7" w:rsidP="003842C7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50CE7" w:rsidRPr="00D627C8" w:rsidRDefault="00E50CE7" w:rsidP="003842C7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50CE7" w:rsidRPr="00D627C8" w:rsidRDefault="00E50CE7" w:rsidP="003842C7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50CE7" w:rsidRPr="00D627C8" w:rsidRDefault="00E50CE7" w:rsidP="003842C7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50CE7" w:rsidRPr="00D627C8" w:rsidRDefault="00E50CE7" w:rsidP="003842C7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E50CE7" w:rsidTr="00EC0440">
        <w:trPr>
          <w:tblHeader/>
        </w:trPr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qualifier</w:t>
            </w:r>
          </w:p>
        </w:tc>
        <w:tc>
          <w:tcPr>
            <w:tcW w:w="0" w:type="auto"/>
          </w:tcPr>
          <w:p w:rsidR="00E50CE7" w:rsidRDefault="00E50CE7" w:rsidP="007E6692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The container code</w:t>
            </w:r>
          </w:p>
        </w:tc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</w:tcPr>
          <w:p w:rsidR="00E50CE7" w:rsidRDefault="00B56175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</w:tcPr>
          <w:p w:rsidR="00E50CE7" w:rsidRDefault="00B56175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CMFContainer-1009</w:t>
            </w:r>
          </w:p>
        </w:tc>
      </w:tr>
      <w:tr w:rsidR="00E50CE7" w:rsidTr="00EC0440">
        <w:trPr>
          <w:tblHeader/>
        </w:trPr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medias</w:t>
            </w:r>
          </w:p>
        </w:tc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Link to the media</w:t>
            </w:r>
          </w:p>
        </w:tc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</w:tcPr>
          <w:p w:rsidR="00E50CE7" w:rsidRDefault="00B56175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</w:tcPr>
          <w:p w:rsidR="00E50CE7" w:rsidRDefault="00B56175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0" w:type="auto"/>
          </w:tcPr>
          <w:p w:rsidR="00E50CE7" w:rsidRPr="00CC6B6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/CMFGeneric/1234-1234</w:t>
            </w:r>
          </w:p>
        </w:tc>
      </w:tr>
      <w:tr w:rsidR="00E50CE7" w:rsidTr="00EC0440">
        <w:trPr>
          <w:tblHeader/>
        </w:trPr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 w:rsidRPr="00D627C8">
              <w:rPr>
                <w:lang w:val="en-US"/>
              </w:rPr>
              <w:t>catalogVersion</w:t>
            </w:r>
          </w:p>
        </w:tc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Catalog version</w:t>
            </w:r>
          </w:p>
        </w:tc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CatalogVersion - Catalog version</w:t>
            </w:r>
          </w:p>
        </w:tc>
        <w:tc>
          <w:tcPr>
            <w:tcW w:w="0" w:type="auto"/>
          </w:tcPr>
          <w:p w:rsidR="00E50CE7" w:rsidRDefault="00B96315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Catalog:Staged</w:t>
            </w:r>
          </w:p>
        </w:tc>
        <w:tc>
          <w:tcPr>
            <w:tcW w:w="0" w:type="auto"/>
          </w:tcPr>
          <w:p w:rsidR="00E50CE7" w:rsidRDefault="00B96315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Catalog version</w:t>
            </w:r>
          </w:p>
        </w:tc>
      </w:tr>
    </w:tbl>
    <w:p w:rsidR="00A0447F" w:rsidRDefault="00A0447F"/>
    <w:p w:rsidR="00A0447F" w:rsidRDefault="00EE7877" w:rsidP="00A0447F">
      <w:pPr>
        <w:pStyle w:val="IS-Bodytext"/>
        <w:rPr>
          <w:b/>
          <w:sz w:val="22"/>
          <w:szCs w:val="22"/>
          <w:u w:val="single"/>
          <w:lang w:val="en-US"/>
        </w:rPr>
      </w:pPr>
      <w:r>
        <w:rPr>
          <w:b/>
          <w:sz w:val="22"/>
          <w:szCs w:val="22"/>
          <w:u w:val="single"/>
          <w:lang w:val="en-US"/>
        </w:rPr>
        <w:t>ProductMediaData</w:t>
      </w:r>
      <w:r w:rsidR="00A0447F" w:rsidRPr="00D627C8">
        <w:rPr>
          <w:b/>
          <w:sz w:val="22"/>
          <w:szCs w:val="22"/>
          <w:u w:val="single"/>
          <w:lang w:val="en-US"/>
        </w:rPr>
        <w:t xml:space="preserve"> Diagram:</w:t>
      </w:r>
    </w:p>
    <w:p w:rsidR="00A0447F" w:rsidRDefault="00A0447F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95"/>
        <w:gridCol w:w="3018"/>
        <w:gridCol w:w="739"/>
        <w:gridCol w:w="1610"/>
        <w:gridCol w:w="1329"/>
        <w:gridCol w:w="1640"/>
      </w:tblGrid>
      <w:tr w:rsidR="00E50CE7" w:rsidTr="004C4D76">
        <w:trPr>
          <w:tblHeader/>
        </w:trPr>
        <w:tc>
          <w:tcPr>
            <w:tcW w:w="0" w:type="auto"/>
            <w:shd w:val="clear" w:color="auto" w:fill="2688AA" w:themeFill="accent5" w:themeFillShade="80"/>
          </w:tcPr>
          <w:p w:rsidR="00E50CE7" w:rsidRPr="00D627C8" w:rsidRDefault="00E50CE7" w:rsidP="003842C7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lastRenderedPageBreak/>
              <w:t>Name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50CE7" w:rsidRPr="00D627C8" w:rsidRDefault="00E50CE7" w:rsidP="003842C7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50CE7" w:rsidRPr="00D627C8" w:rsidRDefault="00E50CE7" w:rsidP="003842C7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50CE7" w:rsidRPr="00D627C8" w:rsidRDefault="00E50CE7" w:rsidP="003842C7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50CE7" w:rsidRPr="00D627C8" w:rsidRDefault="00E50CE7" w:rsidP="003842C7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50CE7" w:rsidRPr="00D627C8" w:rsidRDefault="00E50CE7" w:rsidP="003842C7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E50CE7" w:rsidTr="004C4D76">
        <w:trPr>
          <w:tblHeader/>
        </w:trPr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Product code</w:t>
            </w:r>
          </w:p>
        </w:tc>
        <w:tc>
          <w:tcPr>
            <w:tcW w:w="0" w:type="auto"/>
          </w:tcPr>
          <w:p w:rsidR="00E50CE7" w:rsidRDefault="00E50CE7" w:rsidP="0061344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The product code</w:t>
            </w:r>
          </w:p>
        </w:tc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</w:tcPr>
          <w:p w:rsidR="00E50CE7" w:rsidRDefault="00204980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</w:tcPr>
          <w:p w:rsidR="00E50CE7" w:rsidRDefault="00E9688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0010001</w:t>
            </w:r>
          </w:p>
        </w:tc>
      </w:tr>
      <w:tr w:rsidR="00E50CE7" w:rsidTr="004C4D76">
        <w:trPr>
          <w:tblHeader/>
        </w:trPr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Image path</w:t>
            </w:r>
          </w:p>
        </w:tc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Location of the exported picture</w:t>
            </w:r>
          </w:p>
        </w:tc>
        <w:tc>
          <w:tcPr>
            <w:tcW w:w="0" w:type="auto"/>
          </w:tcPr>
          <w:p w:rsidR="00E50CE7" w:rsidRDefault="00E50CE7" w:rsidP="003842C7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</w:tcPr>
          <w:p w:rsidR="00E50CE7" w:rsidRDefault="00204980" w:rsidP="0061344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</w:tcPr>
          <w:p w:rsidR="00E50CE7" w:rsidRDefault="00E96887" w:rsidP="0061344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0" w:type="auto"/>
          </w:tcPr>
          <w:p w:rsidR="00E50CE7" w:rsidRPr="00CC6B67" w:rsidRDefault="00E50CE7" w:rsidP="0061344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/media/1234.jpg</w:t>
            </w:r>
          </w:p>
        </w:tc>
      </w:tr>
    </w:tbl>
    <w:p w:rsidR="00384CEB" w:rsidRDefault="00384CEB">
      <w:r>
        <w:br w:type="page"/>
      </w:r>
    </w:p>
    <w:p w:rsidR="00D478BD" w:rsidRPr="008E2931" w:rsidRDefault="00B549FC" w:rsidP="00C476BF">
      <w:pPr>
        <w:pStyle w:val="IS-Heading1"/>
        <w:numPr>
          <w:ilvl w:val="0"/>
          <w:numId w:val="23"/>
        </w:numPr>
      </w:pPr>
      <w:bookmarkStart w:id="53" w:name="_Toc417032018"/>
      <w:r w:rsidRPr="008E2931">
        <w:lastRenderedPageBreak/>
        <w:t>Logging</w:t>
      </w:r>
      <w:bookmarkEnd w:id="53"/>
    </w:p>
    <w:p w:rsidR="000962CB" w:rsidRDefault="00E040A9" w:rsidP="000962CB">
      <w:pPr>
        <w:pStyle w:val="Paragraphedeliste"/>
        <w:numPr>
          <w:ilvl w:val="0"/>
          <w:numId w:val="36"/>
        </w:numPr>
        <w:rPr>
          <w:lang w:val="en-US"/>
        </w:rPr>
      </w:pPr>
      <w:r w:rsidRPr="000962CB">
        <w:rPr>
          <w:lang w:val="en-US"/>
        </w:rPr>
        <w:t>A log file is created when an error occurred</w:t>
      </w:r>
      <w:r w:rsidR="000962CB" w:rsidRPr="000962CB">
        <w:rPr>
          <w:lang w:val="en-US"/>
        </w:rPr>
        <w:t xml:space="preserve"> in one jobs, when the JAVA code generates an exception</w:t>
      </w:r>
      <w:r w:rsidR="002500CC">
        <w:rPr>
          <w:lang w:val="en-US"/>
        </w:rPr>
        <w:t>, when a warning is send by a component and when a component die,</w:t>
      </w:r>
      <w:r w:rsidRPr="000962CB">
        <w:rPr>
          <w:lang w:val="en-US"/>
        </w:rPr>
        <w:t xml:space="preserve"> or when </w:t>
      </w:r>
      <w:r w:rsidR="000962CB" w:rsidRPr="000962CB">
        <w:rPr>
          <w:lang w:val="en-US"/>
        </w:rPr>
        <w:t>you try to create a null file</w:t>
      </w:r>
      <w:r w:rsidR="00371C0B" w:rsidRPr="000962CB">
        <w:rPr>
          <w:lang w:val="en-US"/>
        </w:rPr>
        <w:t>.</w:t>
      </w:r>
    </w:p>
    <w:p w:rsidR="000962CB" w:rsidRDefault="000962CB" w:rsidP="000962CB">
      <w:pPr>
        <w:pStyle w:val="Paragraphedeliste"/>
        <w:numPr>
          <w:ilvl w:val="0"/>
          <w:numId w:val="36"/>
        </w:numPr>
        <w:rPr>
          <w:lang w:val="en-US"/>
        </w:rPr>
      </w:pPr>
      <w:r w:rsidRPr="000962CB">
        <w:rPr>
          <w:lang w:val="en-US"/>
        </w:rPr>
        <w:t>The location of th</w:t>
      </w:r>
      <w:r>
        <w:rPr>
          <w:lang w:val="en-US"/>
        </w:rPr>
        <w:t>e log folder is defined in the C</w:t>
      </w:r>
      <w:r w:rsidRPr="000962CB">
        <w:rPr>
          <w:lang w:val="en-US"/>
        </w:rPr>
        <w:t>onte</w:t>
      </w:r>
      <w:r>
        <w:rPr>
          <w:lang w:val="en-US"/>
        </w:rPr>
        <w:t>xt file</w:t>
      </w:r>
    </w:p>
    <w:p w:rsidR="009D5920" w:rsidRPr="000962CB" w:rsidRDefault="000962CB" w:rsidP="000962CB">
      <w:pPr>
        <w:pStyle w:val="Paragraphedeliste"/>
        <w:numPr>
          <w:ilvl w:val="0"/>
          <w:numId w:val="36"/>
        </w:numPr>
        <w:rPr>
          <w:lang w:val="en-US"/>
        </w:rPr>
      </w:pPr>
      <w:r>
        <w:rPr>
          <w:lang w:val="en-US"/>
        </w:rPr>
        <w:t>The name of the log is the start Time of the job</w:t>
      </w:r>
      <w:r w:rsidRPr="000962CB">
        <w:rPr>
          <w:lang w:val="en-US"/>
        </w:rPr>
        <w:br/>
      </w:r>
      <w:r w:rsidR="00E040A9" w:rsidRPr="000962CB">
        <w:rPr>
          <w:lang w:val="en-US"/>
        </w:rPr>
        <w:br/>
      </w:r>
      <w:r w:rsidRPr="000962CB">
        <w:rPr>
          <w:lang w:val="en-US"/>
        </w:rPr>
        <w:br/>
      </w:r>
    </w:p>
    <w:tbl>
      <w:tblPr>
        <w:tblStyle w:val="Grilledutableau"/>
        <w:tblW w:w="0" w:type="auto"/>
        <w:tblInd w:w="1116" w:type="dxa"/>
        <w:tblLook w:val="04A0" w:firstRow="1" w:lastRow="0" w:firstColumn="1" w:lastColumn="0" w:noHBand="0" w:noVBand="1"/>
      </w:tblPr>
      <w:tblGrid>
        <w:gridCol w:w="4640"/>
        <w:gridCol w:w="4641"/>
      </w:tblGrid>
      <w:tr w:rsidR="000B03FD" w:rsidRPr="008E2931" w:rsidTr="00803C4C">
        <w:trPr>
          <w:trHeight w:val="376"/>
        </w:trPr>
        <w:tc>
          <w:tcPr>
            <w:tcW w:w="4640" w:type="dxa"/>
            <w:shd w:val="clear" w:color="auto" w:fill="2688AA" w:themeFill="accent5" w:themeFillShade="80"/>
          </w:tcPr>
          <w:p w:rsidR="000B03FD" w:rsidRPr="00803C4C" w:rsidRDefault="000B03FD" w:rsidP="00803C4C">
            <w:pPr>
              <w:pStyle w:val="IS-Bodytext"/>
              <w:jc w:val="center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803C4C">
              <w:rPr>
                <w:b/>
                <w:color w:val="FFFFFF" w:themeColor="background1"/>
                <w:sz w:val="24"/>
                <w:szCs w:val="24"/>
                <w:lang w:val="en-US"/>
              </w:rPr>
              <w:t>Exception</w:t>
            </w:r>
          </w:p>
        </w:tc>
        <w:tc>
          <w:tcPr>
            <w:tcW w:w="4641" w:type="dxa"/>
            <w:shd w:val="clear" w:color="auto" w:fill="2688AA" w:themeFill="accent5" w:themeFillShade="80"/>
          </w:tcPr>
          <w:p w:rsidR="000B03FD" w:rsidRPr="00803C4C" w:rsidRDefault="000B03FD" w:rsidP="00803C4C">
            <w:pPr>
              <w:pStyle w:val="IS-Bodytext"/>
              <w:jc w:val="center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803C4C">
              <w:rPr>
                <w:b/>
                <w:color w:val="FFFFFF" w:themeColor="background1"/>
                <w:sz w:val="24"/>
                <w:szCs w:val="24"/>
                <w:lang w:val="en-US"/>
              </w:rPr>
              <w:t>Message</w:t>
            </w:r>
          </w:p>
        </w:tc>
      </w:tr>
      <w:tr w:rsidR="000B03FD" w:rsidRPr="008E2931" w:rsidTr="008661B4">
        <w:tc>
          <w:tcPr>
            <w:tcW w:w="4640" w:type="dxa"/>
          </w:tcPr>
          <w:p w:rsidR="000B03FD" w:rsidRPr="008E2931" w:rsidRDefault="00943DA9" w:rsidP="008661B4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IO</w:t>
            </w:r>
            <w:r w:rsidR="000B03FD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Exception</w:t>
            </w:r>
          </w:p>
        </w:tc>
        <w:tc>
          <w:tcPr>
            <w:tcW w:w="4641" w:type="dxa"/>
          </w:tcPr>
          <w:p w:rsidR="00E50F97" w:rsidRDefault="000B03FD" w:rsidP="00E50F97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Exception caught when :</w:t>
            </w:r>
          </w:p>
          <w:p w:rsidR="000B03FD" w:rsidRPr="00943DA9" w:rsidRDefault="00943DA9" w:rsidP="00E50F97">
            <w:pPr>
              <w:pStyle w:val="IS-Heading2"/>
              <w:numPr>
                <w:ilvl w:val="0"/>
                <w:numId w:val="4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</w:rPr>
            </w:pPr>
            <w:r w:rsidRPr="00943DA9">
              <w:rPr>
                <w:b w:val="0"/>
                <w:bCs w:val="0"/>
                <w:iCs w:val="0"/>
                <w:color w:val="000000" w:themeColor="text1"/>
                <w:sz w:val="20"/>
              </w:rPr>
              <w:t>F</w:t>
            </w:r>
            <w:r w:rsidR="000B03FD" w:rsidRPr="00943DA9">
              <w:rPr>
                <w:b w:val="0"/>
                <w:bCs w:val="0"/>
                <w:iCs w:val="0"/>
                <w:color w:val="000000" w:themeColor="text1"/>
                <w:sz w:val="20"/>
              </w:rPr>
              <w:t>ailed or interrupted I/O operations.</w:t>
            </w:r>
          </w:p>
        </w:tc>
      </w:tr>
      <w:tr w:rsidR="000B03FD" w:rsidRPr="008E2931" w:rsidTr="008661B4">
        <w:tc>
          <w:tcPr>
            <w:tcW w:w="4640" w:type="dxa"/>
          </w:tcPr>
          <w:p w:rsidR="000B03FD" w:rsidRDefault="00943DA9" w:rsidP="008661B4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943DA9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FileNotFoundException</w:t>
            </w:r>
          </w:p>
        </w:tc>
        <w:tc>
          <w:tcPr>
            <w:tcW w:w="4641" w:type="dxa"/>
          </w:tcPr>
          <w:p w:rsidR="000B03FD" w:rsidRDefault="000B03FD" w:rsidP="008661B4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Exception caught when :</w:t>
            </w:r>
          </w:p>
          <w:p w:rsidR="000B03FD" w:rsidRPr="008E2931" w:rsidRDefault="00943DA9" w:rsidP="008661B4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The file is used by another process</w:t>
            </w:r>
          </w:p>
        </w:tc>
      </w:tr>
      <w:tr w:rsidR="00943DA9" w:rsidRPr="008E2931" w:rsidTr="008661B4">
        <w:tc>
          <w:tcPr>
            <w:tcW w:w="4640" w:type="dxa"/>
          </w:tcPr>
          <w:p w:rsidR="00943DA9" w:rsidRPr="00943DA9" w:rsidRDefault="00943DA9" w:rsidP="008661B4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943DA9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MySQLSyntaxErrorException</w:t>
            </w:r>
          </w:p>
        </w:tc>
        <w:tc>
          <w:tcPr>
            <w:tcW w:w="4641" w:type="dxa"/>
          </w:tcPr>
          <w:p w:rsidR="00943DA9" w:rsidRDefault="00943DA9" w:rsidP="00943DA9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Exception caught when :</w:t>
            </w:r>
          </w:p>
          <w:p w:rsidR="00943DA9" w:rsidRDefault="00943DA9" w:rsidP="00943DA9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There are errors in the mysql request</w:t>
            </w:r>
          </w:p>
        </w:tc>
      </w:tr>
    </w:tbl>
    <w:p w:rsidR="009D5920" w:rsidRPr="000B03FD" w:rsidRDefault="004324D1" w:rsidP="00E040A9">
      <w:pPr>
        <w:pStyle w:val="IS-Bodytext"/>
        <w:ind w:left="1440"/>
      </w:pPr>
      <w:r>
        <w:t>Log file example</w:t>
      </w:r>
      <w:r w:rsidR="00950A70">
        <w:object w:dxaOrig="1890" w:dyaOrig="810">
          <v:shape id="_x0000_i1027" type="#_x0000_t75" style="width:94.5pt;height:40.5pt" o:ole="">
            <v:imagedata r:id="rId23" o:title=""/>
          </v:shape>
          <o:OLEObject Type="Embed" ProgID="Package" ShapeID="_x0000_i1027" DrawAspect="Content" ObjectID="_1491395304" r:id="rId24"/>
        </w:object>
      </w:r>
    </w:p>
    <w:p w:rsidR="001921F2" w:rsidRPr="008E2931" w:rsidRDefault="00C35BA1" w:rsidP="00C476BF">
      <w:pPr>
        <w:pStyle w:val="IS-Heading1"/>
        <w:numPr>
          <w:ilvl w:val="0"/>
          <w:numId w:val="23"/>
        </w:numPr>
      </w:pPr>
      <w:bookmarkStart w:id="54" w:name="_Toc417032019"/>
      <w:r w:rsidRPr="008E2931">
        <w:lastRenderedPageBreak/>
        <w:t>Configuration</w:t>
      </w:r>
      <w:r w:rsidR="006D3CD2">
        <w:t xml:space="preserve"> and </w:t>
      </w:r>
      <w:r w:rsidR="005C213C">
        <w:t>Start</w:t>
      </w:r>
      <w:bookmarkEnd w:id="54"/>
    </w:p>
    <w:p w:rsidR="00787E7B" w:rsidRDefault="00787E7B" w:rsidP="00C476BF">
      <w:pPr>
        <w:pStyle w:val="IS-Heading2"/>
        <w:numPr>
          <w:ilvl w:val="1"/>
          <w:numId w:val="23"/>
        </w:numPr>
      </w:pPr>
      <w:bookmarkStart w:id="55" w:name="_Toc417032020"/>
      <w:r>
        <w:t>Configuration Steps for the Export Product Media module</w:t>
      </w:r>
      <w:bookmarkEnd w:id="55"/>
    </w:p>
    <w:p w:rsidR="00242600" w:rsidRPr="00A465D3" w:rsidRDefault="00C476BF" w:rsidP="00242600">
      <w:pPr>
        <w:rPr>
          <w:lang w:val="en-US"/>
        </w:rPr>
      </w:pPr>
      <w:r>
        <w:rPr>
          <w:lang w:val="en-US"/>
        </w:rPr>
        <w:tab/>
      </w:r>
      <w:r w:rsidR="00787E7B">
        <w:rPr>
          <w:lang w:val="en-US"/>
        </w:rPr>
        <w:t xml:space="preserve">If you want to modify the parameters of the </w:t>
      </w:r>
      <w:r w:rsidR="00787E7B" w:rsidRPr="00C476BF">
        <w:rPr>
          <w:b/>
          <w:lang w:val="en-US"/>
        </w:rPr>
        <w:t>ExportProductMedia</w:t>
      </w:r>
      <w:r w:rsidR="00787E7B">
        <w:rPr>
          <w:lang w:val="en-US"/>
        </w:rPr>
        <w:t xml:space="preserve"> module, go to the </w:t>
      </w:r>
      <w:r w:rsidR="00787E7B">
        <w:rPr>
          <w:b/>
          <w:lang w:val="en-US"/>
        </w:rPr>
        <w:t>Context</w:t>
      </w:r>
      <w:r w:rsidR="00787E7B" w:rsidRPr="007619BA">
        <w:rPr>
          <w:b/>
          <w:lang w:val="en-US"/>
        </w:rPr>
        <w:t>.properties</w:t>
      </w:r>
      <w:r w:rsidR="00787E7B">
        <w:rPr>
          <w:lang w:val="en-US"/>
        </w:rPr>
        <w:t xml:space="preserve"> </w:t>
      </w:r>
      <w:r>
        <w:rPr>
          <w:lang w:val="en-US"/>
        </w:rPr>
        <w:tab/>
      </w:r>
      <w:r w:rsidR="00787E7B">
        <w:rPr>
          <w:lang w:val="en-US"/>
        </w:rPr>
        <w:t>file of the module.</w:t>
      </w:r>
      <w:r w:rsidR="00A465D3">
        <w:rPr>
          <w:lang w:val="en-US"/>
        </w:rPr>
        <w:br/>
      </w:r>
      <w:r w:rsidR="00A465D3">
        <w:rPr>
          <w:lang w:val="en-US"/>
        </w:rPr>
        <w:tab/>
      </w:r>
      <w:r w:rsidR="00242600">
        <w:rPr>
          <w:lang w:val="en-US"/>
        </w:rPr>
        <w:t>You can change the database information connexion:</w:t>
      </w:r>
      <w:r w:rsidR="00242600">
        <w:rPr>
          <w:lang w:val="en-US"/>
        </w:rPr>
        <w:br/>
      </w:r>
      <w:r w:rsidR="00242600">
        <w:rPr>
          <w:lang w:val="en-US"/>
        </w:rPr>
        <w:tab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60"/>
        <w:gridCol w:w="5161"/>
      </w:tblGrid>
      <w:tr w:rsidR="00242600" w:rsidTr="00E336EE">
        <w:tc>
          <w:tcPr>
            <w:tcW w:w="5160" w:type="dxa"/>
          </w:tcPr>
          <w:p w:rsidR="00242600" w:rsidRDefault="00242600" w:rsidP="00E336EE">
            <w:pPr>
              <w:rPr>
                <w:b/>
                <w:lang w:val="en-US"/>
              </w:rPr>
            </w:pPr>
            <w:r w:rsidRPr="00E040A9">
              <w:rPr>
                <w:lang w:val="en-US"/>
              </w:rPr>
              <w:t>The database</w:t>
            </w:r>
            <w:r>
              <w:rPr>
                <w:lang w:val="en-US"/>
              </w:rPr>
              <w:t xml:space="preserve"> used</w:t>
            </w:r>
          </w:p>
        </w:tc>
        <w:tc>
          <w:tcPr>
            <w:tcW w:w="5161" w:type="dxa"/>
          </w:tcPr>
          <w:p w:rsidR="00242600" w:rsidRPr="0068263B" w:rsidRDefault="00242600" w:rsidP="00E336EE">
            <w:pPr>
              <w:rPr>
                <w:lang w:val="en-US"/>
              </w:rPr>
            </w:pPr>
            <w:r w:rsidRPr="0068263B">
              <w:rPr>
                <w:lang w:val="en-US"/>
              </w:rPr>
              <w:t>base;Hybris</w:t>
            </w:r>
          </w:p>
        </w:tc>
      </w:tr>
      <w:tr w:rsidR="00242600" w:rsidTr="00E336EE">
        <w:tc>
          <w:tcPr>
            <w:tcW w:w="5160" w:type="dxa"/>
          </w:tcPr>
          <w:p w:rsidR="00242600" w:rsidRDefault="00242600" w:rsidP="00E336EE">
            <w:pPr>
              <w:rPr>
                <w:b/>
                <w:lang w:val="en-US"/>
              </w:rPr>
            </w:pPr>
            <w:r>
              <w:rPr>
                <w:lang w:val="en-US"/>
              </w:rPr>
              <w:t>The host</w:t>
            </w:r>
          </w:p>
        </w:tc>
        <w:tc>
          <w:tcPr>
            <w:tcW w:w="5161" w:type="dxa"/>
          </w:tcPr>
          <w:p w:rsidR="00242600" w:rsidRPr="0068263B" w:rsidRDefault="00242600" w:rsidP="00E336EE">
            <w:pPr>
              <w:rPr>
                <w:lang w:val="en-US"/>
              </w:rPr>
            </w:pPr>
            <w:r w:rsidRPr="0068263B">
              <w:rPr>
                <w:lang w:val="en-US"/>
              </w:rPr>
              <w:t>host;localhost</w:t>
            </w:r>
          </w:p>
        </w:tc>
      </w:tr>
      <w:tr w:rsidR="00242600" w:rsidTr="00E336EE">
        <w:tc>
          <w:tcPr>
            <w:tcW w:w="5160" w:type="dxa"/>
          </w:tcPr>
          <w:p w:rsidR="00242600" w:rsidRDefault="00242600" w:rsidP="00E336EE">
            <w:pPr>
              <w:rPr>
                <w:b/>
                <w:lang w:val="en-US"/>
              </w:rPr>
            </w:pPr>
            <w:r>
              <w:rPr>
                <w:lang w:val="en-US"/>
              </w:rPr>
              <w:t>The user</w:t>
            </w:r>
          </w:p>
        </w:tc>
        <w:tc>
          <w:tcPr>
            <w:tcW w:w="5161" w:type="dxa"/>
          </w:tcPr>
          <w:p w:rsidR="00242600" w:rsidRPr="0068263B" w:rsidRDefault="00242600" w:rsidP="00E336EE">
            <w:pPr>
              <w:rPr>
                <w:lang w:val="en-US"/>
              </w:rPr>
            </w:pPr>
            <w:r w:rsidRPr="0068263B">
              <w:rPr>
                <w:lang w:val="en-US"/>
              </w:rPr>
              <w:t>user;root</w:t>
            </w:r>
          </w:p>
        </w:tc>
      </w:tr>
      <w:tr w:rsidR="00242600" w:rsidTr="00E336EE">
        <w:tc>
          <w:tcPr>
            <w:tcW w:w="5160" w:type="dxa"/>
          </w:tcPr>
          <w:p w:rsidR="00242600" w:rsidRDefault="00242600" w:rsidP="00E336EE">
            <w:pPr>
              <w:rPr>
                <w:b/>
                <w:lang w:val="en-US"/>
              </w:rPr>
            </w:pPr>
            <w:r>
              <w:rPr>
                <w:lang w:val="en-US"/>
              </w:rPr>
              <w:t>The password</w:t>
            </w:r>
          </w:p>
        </w:tc>
        <w:tc>
          <w:tcPr>
            <w:tcW w:w="5161" w:type="dxa"/>
          </w:tcPr>
          <w:p w:rsidR="00242600" w:rsidRPr="0068263B" w:rsidRDefault="00242600" w:rsidP="00E336EE">
            <w:pPr>
              <w:rPr>
                <w:lang w:val="en-US"/>
              </w:rPr>
            </w:pPr>
            <w:r w:rsidRPr="0068263B">
              <w:rPr>
                <w:lang w:val="en-US"/>
              </w:rPr>
              <w:t>pwd;root</w:t>
            </w:r>
          </w:p>
        </w:tc>
      </w:tr>
      <w:tr w:rsidR="00242600" w:rsidTr="00E336EE">
        <w:tc>
          <w:tcPr>
            <w:tcW w:w="5160" w:type="dxa"/>
          </w:tcPr>
          <w:p w:rsidR="00242600" w:rsidRDefault="00242600" w:rsidP="00E336EE">
            <w:pPr>
              <w:rPr>
                <w:b/>
                <w:lang w:val="en-US"/>
              </w:rPr>
            </w:pPr>
            <w:r>
              <w:rPr>
                <w:lang w:val="en-US"/>
              </w:rPr>
              <w:t>The port</w:t>
            </w:r>
          </w:p>
        </w:tc>
        <w:tc>
          <w:tcPr>
            <w:tcW w:w="5161" w:type="dxa"/>
          </w:tcPr>
          <w:p w:rsidR="00242600" w:rsidRPr="0068263B" w:rsidRDefault="00242600" w:rsidP="00E336EE">
            <w:pPr>
              <w:rPr>
                <w:lang w:val="en-US"/>
              </w:rPr>
            </w:pPr>
            <w:r w:rsidRPr="0068263B">
              <w:rPr>
                <w:lang w:val="en-US"/>
              </w:rPr>
              <w:t>port;3306</w:t>
            </w:r>
          </w:p>
        </w:tc>
      </w:tr>
    </w:tbl>
    <w:p w:rsidR="00242600" w:rsidRDefault="00242600" w:rsidP="00242600">
      <w:pPr>
        <w:rPr>
          <w:b/>
          <w:lang w:val="en-US"/>
        </w:rPr>
      </w:pPr>
    </w:p>
    <w:p w:rsidR="00242600" w:rsidRDefault="00242600" w:rsidP="00242600">
      <w:pPr>
        <w:rPr>
          <w:b/>
          <w:lang w:val="en-US"/>
        </w:rPr>
      </w:pPr>
      <w:r>
        <w:rPr>
          <w:lang w:val="en-US"/>
        </w:rPr>
        <w:tab/>
      </w:r>
      <w:r w:rsidRPr="00D83878">
        <w:rPr>
          <w:lang w:val="en-US"/>
        </w:rPr>
        <w:t>You can change the name and the folder where the csv are imported:</w:t>
      </w:r>
      <w:r>
        <w:rPr>
          <w:b/>
          <w:lang w:val="en-US"/>
        </w:rPr>
        <w:t xml:space="preserve"> outputFileName</w:t>
      </w:r>
      <w:r w:rsidR="00E50F97">
        <w:rPr>
          <w:b/>
          <w:lang w:val="en-US"/>
        </w:rPr>
        <w:t>.</w:t>
      </w:r>
      <w:r>
        <w:rPr>
          <w:b/>
          <w:lang w:val="en-US"/>
        </w:rPr>
        <w:br/>
      </w:r>
      <w:r>
        <w:rPr>
          <w:lang w:val="en-US"/>
        </w:rPr>
        <w:tab/>
        <w:t>Y</w:t>
      </w:r>
      <w:r w:rsidRPr="00D83878">
        <w:rPr>
          <w:lang w:val="en-US"/>
        </w:rPr>
        <w:t>ou can change the location of the log’s folder:</w:t>
      </w:r>
      <w:r>
        <w:rPr>
          <w:b/>
          <w:lang w:val="en-US"/>
        </w:rPr>
        <w:t xml:space="preserve"> logFolder</w:t>
      </w:r>
      <w:r w:rsidR="00E50F97">
        <w:rPr>
          <w:b/>
          <w:lang w:val="en-US"/>
        </w:rPr>
        <w:t>.</w:t>
      </w:r>
      <w:r>
        <w:rPr>
          <w:b/>
          <w:lang w:val="en-US"/>
        </w:rPr>
        <w:br/>
      </w:r>
      <w:r>
        <w:rPr>
          <w:lang w:val="en-US"/>
        </w:rPr>
        <w:tab/>
      </w:r>
      <w:r w:rsidRPr="00D83878">
        <w:rPr>
          <w:lang w:val="en-US"/>
        </w:rPr>
        <w:t>You can change the SQL request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60"/>
        <w:gridCol w:w="5161"/>
      </w:tblGrid>
      <w:tr w:rsidR="00242600" w:rsidTr="00E336EE">
        <w:tc>
          <w:tcPr>
            <w:tcW w:w="5160" w:type="dxa"/>
          </w:tcPr>
          <w:p w:rsidR="00242600" w:rsidRPr="0068263B" w:rsidRDefault="00242600" w:rsidP="00E336EE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0068263B">
              <w:rPr>
                <w:lang w:val="en-US"/>
              </w:rPr>
              <w:t>ame of the column in the database</w:t>
            </w:r>
          </w:p>
        </w:tc>
        <w:tc>
          <w:tcPr>
            <w:tcW w:w="5161" w:type="dxa"/>
          </w:tcPr>
          <w:p w:rsidR="00242600" w:rsidRPr="0068263B" w:rsidRDefault="00242600" w:rsidP="00E336EE">
            <w:pPr>
              <w:rPr>
                <w:lang w:val="en-US"/>
              </w:rPr>
            </w:pPr>
            <w:r w:rsidRPr="0068263B">
              <w:rPr>
                <w:lang w:val="en-US"/>
              </w:rPr>
              <w:t>columnName;</w:t>
            </w:r>
            <w:r>
              <w:rPr>
                <w:lang w:val="en-US"/>
              </w:rPr>
              <w:t>products.code…</w:t>
            </w:r>
          </w:p>
        </w:tc>
      </w:tr>
      <w:tr w:rsidR="00242600" w:rsidTr="00E336EE">
        <w:tc>
          <w:tcPr>
            <w:tcW w:w="5160" w:type="dxa"/>
          </w:tcPr>
          <w:p w:rsidR="00242600" w:rsidRPr="0068263B" w:rsidRDefault="00242600" w:rsidP="00E336EE">
            <w:pPr>
              <w:rPr>
                <w:lang w:val="en-US"/>
              </w:rPr>
            </w:pPr>
            <w:r w:rsidRPr="0068263B">
              <w:rPr>
                <w:lang w:val="en-US"/>
              </w:rPr>
              <w:t>Table to Join to obtains the appropriate column if any</w:t>
            </w:r>
          </w:p>
        </w:tc>
        <w:tc>
          <w:tcPr>
            <w:tcW w:w="5161" w:type="dxa"/>
          </w:tcPr>
          <w:p w:rsidR="00242600" w:rsidRPr="0068263B" w:rsidRDefault="00242600" w:rsidP="00E336EE">
            <w:pPr>
              <w:rPr>
                <w:lang w:val="en-US"/>
              </w:rPr>
            </w:pPr>
            <w:r w:rsidRPr="0068263B">
              <w:rPr>
                <w:lang w:val="en-US"/>
              </w:rPr>
              <w:t xml:space="preserve"> tableJoin;</w:t>
            </w:r>
            <w:r>
              <w:rPr>
                <w:lang w:val="en-US"/>
              </w:rPr>
              <w:t xml:space="preserve"> …</w:t>
            </w:r>
          </w:p>
        </w:tc>
      </w:tr>
      <w:tr w:rsidR="00242600" w:rsidTr="00E336EE">
        <w:tc>
          <w:tcPr>
            <w:tcW w:w="5160" w:type="dxa"/>
          </w:tcPr>
          <w:p w:rsidR="00242600" w:rsidRPr="0068263B" w:rsidRDefault="00242600" w:rsidP="00E336EE">
            <w:pPr>
              <w:rPr>
                <w:lang w:val="en-US"/>
              </w:rPr>
            </w:pPr>
            <w:r>
              <w:rPr>
                <w:lang w:val="en-US"/>
              </w:rPr>
              <w:t>Clause for the request</w:t>
            </w:r>
          </w:p>
        </w:tc>
        <w:tc>
          <w:tcPr>
            <w:tcW w:w="5161" w:type="dxa"/>
          </w:tcPr>
          <w:p w:rsidR="00242600" w:rsidRPr="0068263B" w:rsidRDefault="00242600" w:rsidP="00E336EE">
            <w:pPr>
              <w:rPr>
                <w:lang w:val="en-US"/>
              </w:rPr>
            </w:pPr>
            <w:r>
              <w:rPr>
                <w:lang w:val="en-US"/>
              </w:rPr>
              <w:t xml:space="preserve">where; </w:t>
            </w:r>
            <w:r w:rsidRPr="00242600">
              <w:rPr>
                <w:lang w:val="en-US"/>
              </w:rPr>
              <w:t>WHERE medias.mime="image/jpeg"</w:t>
            </w:r>
            <w:r>
              <w:rPr>
                <w:lang w:val="en-US"/>
              </w:rPr>
              <w:t xml:space="preserve"> …</w:t>
            </w:r>
          </w:p>
        </w:tc>
      </w:tr>
      <w:tr w:rsidR="00242600" w:rsidTr="00E336EE">
        <w:tc>
          <w:tcPr>
            <w:tcW w:w="5160" w:type="dxa"/>
          </w:tcPr>
          <w:p w:rsidR="00242600" w:rsidRDefault="00242600" w:rsidP="00E336EE">
            <w:pPr>
              <w:rPr>
                <w:lang w:val="en-US"/>
              </w:rPr>
            </w:pPr>
            <w:r>
              <w:rPr>
                <w:lang w:val="en-US"/>
              </w:rPr>
              <w:t>Version of the catalog</w:t>
            </w:r>
          </w:p>
        </w:tc>
        <w:tc>
          <w:tcPr>
            <w:tcW w:w="5161" w:type="dxa"/>
          </w:tcPr>
          <w:p w:rsidR="00242600" w:rsidRDefault="00242600" w:rsidP="00E336EE">
            <w:pPr>
              <w:rPr>
                <w:lang w:val="en-US"/>
              </w:rPr>
            </w:pPr>
            <w:r w:rsidRPr="00242600">
              <w:rPr>
                <w:lang w:val="en-US"/>
              </w:rPr>
              <w:t>AND catalogversions.p_version="Staged"</w:t>
            </w:r>
          </w:p>
        </w:tc>
      </w:tr>
    </w:tbl>
    <w:p w:rsidR="00787E7B" w:rsidRDefault="00C476BF" w:rsidP="00C11DDB">
      <w:pPr>
        <w:rPr>
          <w:b/>
          <w:lang w:val="en-US"/>
        </w:rPr>
      </w:pPr>
      <w:r>
        <w:rPr>
          <w:lang w:val="en-US"/>
        </w:rPr>
        <w:tab/>
      </w:r>
    </w:p>
    <w:p w:rsidR="006D3CD2" w:rsidRDefault="00C476BF" w:rsidP="006D3CD2">
      <w:pPr>
        <w:pStyle w:val="IS-Heading2"/>
        <w:numPr>
          <w:ilvl w:val="1"/>
          <w:numId w:val="23"/>
        </w:numPr>
      </w:pPr>
      <w:r>
        <w:tab/>
      </w:r>
      <w:bookmarkStart w:id="56" w:name="_Toc417032021"/>
      <w:r w:rsidR="00E82D3F">
        <w:t>Start</w:t>
      </w:r>
      <w:bookmarkEnd w:id="56"/>
    </w:p>
    <w:p w:rsidR="00A465D3" w:rsidRDefault="006D3CD2" w:rsidP="00A465D3">
      <w:r>
        <w:tab/>
        <w:t>To launch the job</w:t>
      </w:r>
      <w:r w:rsidR="007D3DAD">
        <w:t>, you must launch a script file with the time between the different exportation:</w:t>
      </w:r>
      <w:r w:rsidR="00A465D3">
        <w:br/>
      </w:r>
      <w:r w:rsidR="00A465D3">
        <w:tab/>
      </w:r>
      <w:r w:rsidR="007D3DAD">
        <w:t>Example: “java</w:t>
      </w:r>
      <w:r w:rsidR="00950A70">
        <w:t>c</w:t>
      </w:r>
      <w:r w:rsidR="007D3DAD">
        <w:t xml:space="preserve"> JobName TimeBetweenExportation“</w:t>
      </w:r>
      <w:r w:rsidR="00A465D3">
        <w:br/>
      </w:r>
      <w:r w:rsidR="00A465D3">
        <w:tab/>
        <w:t>Or directly with the Export&lt;JobName&gt;_run.bat</w:t>
      </w:r>
      <w:r w:rsidR="00A465D3">
        <w:br/>
      </w:r>
      <w:r w:rsidR="00A465D3">
        <w:tab/>
      </w:r>
    </w:p>
    <w:p w:rsidR="00895F5A" w:rsidRDefault="00C476BF" w:rsidP="00A465D3">
      <w:pPr>
        <w:pStyle w:val="IS-Heading1"/>
        <w:rPr>
          <w:color w:val="FFFFFF" w:themeColor="background2"/>
          <w:sz w:val="14"/>
        </w:rPr>
      </w:pPr>
      <w:bookmarkStart w:id="57" w:name="_Toc417032022"/>
      <w:r>
        <w:lastRenderedPageBreak/>
        <w:t>6.</w:t>
      </w:r>
      <w:r>
        <w:tab/>
      </w:r>
      <w:r w:rsidR="00A454A8" w:rsidRPr="00DB1540">
        <w:t>Appendi</w:t>
      </w:r>
      <w:r w:rsidR="001E4E6A" w:rsidRPr="00DB1540">
        <w:t>x A – Glossary of terms</w:t>
      </w:r>
      <w:bookmarkEnd w:id="5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98"/>
        <w:gridCol w:w="5199"/>
      </w:tblGrid>
      <w:tr w:rsidR="00895F5A" w:rsidRPr="008E2931" w:rsidTr="000C5D7C">
        <w:tc>
          <w:tcPr>
            <w:tcW w:w="5198" w:type="dxa"/>
            <w:shd w:val="clear" w:color="auto" w:fill="2688AA" w:themeFill="accent5" w:themeFillShade="80"/>
          </w:tcPr>
          <w:p w:rsidR="00895F5A" w:rsidRPr="000C5D7C" w:rsidRDefault="00895F5A" w:rsidP="000C5D7C">
            <w:pPr>
              <w:pStyle w:val="IS-Bodytext"/>
              <w:jc w:val="center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0C5D7C">
              <w:rPr>
                <w:b/>
                <w:color w:val="FFFFFF" w:themeColor="background1"/>
                <w:sz w:val="24"/>
                <w:szCs w:val="24"/>
                <w:lang w:val="en-US"/>
              </w:rPr>
              <w:t>Term/Abbreviation/Acronym</w:t>
            </w:r>
          </w:p>
        </w:tc>
        <w:tc>
          <w:tcPr>
            <w:tcW w:w="5199" w:type="dxa"/>
            <w:shd w:val="clear" w:color="auto" w:fill="2688AA" w:themeFill="accent5" w:themeFillShade="80"/>
          </w:tcPr>
          <w:p w:rsidR="00895F5A" w:rsidRPr="000C5D7C" w:rsidRDefault="00895F5A" w:rsidP="000C5D7C">
            <w:pPr>
              <w:pStyle w:val="IS-Bodytext"/>
              <w:jc w:val="center"/>
              <w:rPr>
                <w:b/>
                <w:color w:val="FFFFFF" w:themeColor="background1"/>
                <w:sz w:val="24"/>
                <w:szCs w:val="24"/>
                <w:lang w:val="en-US"/>
              </w:rPr>
            </w:pPr>
            <w:r w:rsidRPr="000C5D7C">
              <w:rPr>
                <w:b/>
                <w:color w:val="FFFFFF" w:themeColor="background1"/>
                <w:sz w:val="24"/>
                <w:szCs w:val="24"/>
                <w:lang w:val="en-US"/>
              </w:rPr>
              <w:t>Meaning</w:t>
            </w:r>
          </w:p>
        </w:tc>
      </w:tr>
      <w:tr w:rsidR="00895F5A" w:rsidRPr="008E2931" w:rsidTr="00B058F3">
        <w:tc>
          <w:tcPr>
            <w:tcW w:w="5198" w:type="dxa"/>
          </w:tcPr>
          <w:p w:rsidR="00895F5A" w:rsidRPr="008E2931" w:rsidRDefault="00895F5A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B2B</w:t>
            </w:r>
          </w:p>
        </w:tc>
        <w:tc>
          <w:tcPr>
            <w:tcW w:w="5199" w:type="dxa"/>
          </w:tcPr>
          <w:p w:rsidR="00895F5A" w:rsidRPr="008E2931" w:rsidRDefault="00895F5A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Business to Business</w:t>
            </w:r>
          </w:p>
        </w:tc>
      </w:tr>
    </w:tbl>
    <w:p w:rsidR="00895F5A" w:rsidRDefault="00895F5A" w:rsidP="00895F5A">
      <w:pPr>
        <w:rPr>
          <w:lang w:val="en-US"/>
        </w:rPr>
      </w:pPr>
    </w:p>
    <w:p w:rsidR="00620F2A" w:rsidRPr="00895F5A" w:rsidRDefault="00620F2A" w:rsidP="00895F5A">
      <w:pPr>
        <w:rPr>
          <w:lang w:val="en-US"/>
        </w:rPr>
      </w:pPr>
    </w:p>
    <w:sectPr w:rsidR="00620F2A" w:rsidRPr="00895F5A" w:rsidSect="00051226">
      <w:footerReference w:type="default" r:id="rId25"/>
      <w:headerReference w:type="first" r:id="rId26"/>
      <w:footerReference w:type="first" r:id="rId27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023E" w:rsidRDefault="002C023E">
      <w:r>
        <w:separator/>
      </w:r>
    </w:p>
  </w:endnote>
  <w:endnote w:type="continuationSeparator" w:id="0">
    <w:p w:rsidR="002C023E" w:rsidRDefault="002C0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old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1B4" w:rsidRDefault="002C023E" w:rsidP="00FF3E4D">
    <w:pPr>
      <w:pStyle w:val="Pieddepage"/>
      <w:tabs>
        <w:tab w:val="clear" w:pos="9360"/>
      </w:tabs>
      <w:spacing w:before="40"/>
      <w:ind w:right="36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8661B4" w:rsidRDefault="00EC123F" w:rsidP="00FF3E4D">
                <w:pPr>
                  <w:pStyle w:val="Pieddepage"/>
                  <w:jc w:val="right"/>
                  <w:rPr>
                    <w:rStyle w:val="Numrodepage"/>
                  </w:rPr>
                </w:pPr>
                <w:r>
                  <w:rPr>
                    <w:rStyle w:val="Numrodepage"/>
                  </w:rPr>
                  <w:fldChar w:fldCharType="begin"/>
                </w:r>
                <w:r w:rsidR="008661B4">
                  <w:rPr>
                    <w:rStyle w:val="Numrodepage"/>
                  </w:rPr>
                  <w:instrText xml:space="preserve">PAGE  </w:instrText>
                </w:r>
                <w:r>
                  <w:rPr>
                    <w:rStyle w:val="Numrodepage"/>
                  </w:rPr>
                  <w:fldChar w:fldCharType="separate"/>
                </w:r>
                <w:r w:rsidR="008661B4">
                  <w:rPr>
                    <w:rStyle w:val="Numrodepage"/>
                    <w:noProof/>
                  </w:rPr>
                  <w:t>18</w:t>
                </w:r>
                <w:r>
                  <w:rPr>
                    <w:rStyle w:val="Numrodepage"/>
                  </w:rPr>
                  <w:fldChar w:fldCharType="end"/>
                </w:r>
              </w:p>
              <w:p w:rsidR="008661B4" w:rsidRPr="00B953F6" w:rsidRDefault="008661B4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>
      <w:rPr>
        <w:noProof/>
      </w:rPr>
      <w:pict>
        <v:line id="_x0000_s2057" style="position:absolute;z-index:251659264" from="409.55pt,2.6pt" to="409.55pt,17pt" strokecolor="#009bcc" strokeweight="1.5pt"/>
      </w:pict>
    </w:r>
    <w:r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8661B4" w:rsidRPr="00432F92" w:rsidRDefault="00F464F9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fldSimple w:instr=" STYLEREF  &quot;Proposal Title&quot;  \* MERGEFORMAT ">
                  <w:r w:rsidR="008661B4">
                    <w:rPr>
                      <w:b/>
                      <w:bCs/>
                      <w:noProof/>
                      <w:lang w:val="en-US"/>
                    </w:rPr>
                    <w:t>Error! Use the Home tab to apply Proposal Title to the text that you want to appear here.</w:t>
                  </w:r>
                </w:fldSimple>
              </w:p>
            </w:txbxContent>
          </v:textbox>
        </v:shape>
      </w:pict>
    </w:r>
    <w:r w:rsidR="008661B4">
      <w:rPr>
        <w:noProof/>
        <w:lang w:val="fr-FR" w:eastAsia="fr-FR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1B4" w:rsidRDefault="008661B4">
    <w:pPr>
      <w:pStyle w:val="Pieddepage"/>
    </w:pPr>
    <w:r>
      <w:rPr>
        <w:noProof/>
        <w:lang w:val="fr-FR" w:eastAsia="fr-FR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1B4" w:rsidRPr="00BE5C19" w:rsidRDefault="008661B4" w:rsidP="00942964">
    <w:pPr>
      <w:pStyle w:val="Pieddepage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fr-FR" w:eastAsia="fr-FR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="00EC123F" w:rsidRPr="000D146B">
      <w:rPr>
        <w:rStyle w:val="Numrodepage"/>
      </w:rPr>
      <w:fldChar w:fldCharType="begin"/>
    </w:r>
    <w:r w:rsidRPr="000D146B">
      <w:rPr>
        <w:rStyle w:val="Numrodepage"/>
      </w:rPr>
      <w:instrText xml:space="preserve">PAGE  </w:instrText>
    </w:r>
    <w:r w:rsidR="00EC123F" w:rsidRPr="000D146B">
      <w:rPr>
        <w:rStyle w:val="Numrodepage"/>
      </w:rPr>
      <w:fldChar w:fldCharType="separate"/>
    </w:r>
    <w:r w:rsidR="00890AA1">
      <w:rPr>
        <w:rStyle w:val="Numrodepage"/>
        <w:noProof/>
      </w:rPr>
      <w:t>11</w:t>
    </w:r>
    <w:r w:rsidR="00EC123F" w:rsidRPr="000D146B">
      <w:rPr>
        <w:rStyle w:val="Numrodepage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1B4" w:rsidRDefault="008661B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023E" w:rsidRDefault="002C023E">
      <w:r>
        <w:separator/>
      </w:r>
    </w:p>
  </w:footnote>
  <w:footnote w:type="continuationSeparator" w:id="0">
    <w:p w:rsidR="002C023E" w:rsidRDefault="002C02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1B4" w:rsidRDefault="008661B4" w:rsidP="00E90A51">
    <w:pPr>
      <w:pStyle w:val="En-tte"/>
      <w:spacing w:line="240" w:lineRule="exact"/>
      <w:jc w:val="right"/>
    </w:pPr>
    <w:r>
      <w:rPr>
        <w:noProof/>
        <w:lang w:val="fr-FR" w:eastAsia="fr-FR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fr-FR" w:eastAsia="fr-FR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1B4" w:rsidRDefault="008661B4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fr-FR" w:eastAsia="fr-FR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EB4C8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BC80A7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6E0F1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FF82E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BABE986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8EAE0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EF1212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0086B63"/>
    <w:multiLevelType w:val="hybridMultilevel"/>
    <w:tmpl w:val="A4C6C7C0"/>
    <w:lvl w:ilvl="0" w:tplc="CA9A0ED0">
      <w:start w:val="1"/>
      <w:numFmt w:val="decimal"/>
      <w:pStyle w:val="Titre1"/>
      <w:lvlText w:val="%1."/>
      <w:lvlJc w:val="left"/>
      <w:pPr>
        <w:ind w:left="720" w:hanging="360"/>
      </w:pPr>
      <w:rPr>
        <w:rFonts w:ascii="Arial Bold" w:hAnsi="Arial Bold" w:hint="default"/>
        <w:b/>
        <w:i w:val="0"/>
        <w:color w:val="009BCC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BC6270"/>
    <w:multiLevelType w:val="hybridMultilevel"/>
    <w:tmpl w:val="21726420"/>
    <w:lvl w:ilvl="0" w:tplc="0AC0ACA8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Times New Roman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030F10ED"/>
    <w:multiLevelType w:val="hybridMultilevel"/>
    <w:tmpl w:val="ECF4F3A4"/>
    <w:lvl w:ilvl="0" w:tplc="8ECA74A4">
      <w:start w:val="1"/>
      <w:numFmt w:val="decimal"/>
      <w:pStyle w:val="Liste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863006C"/>
    <w:multiLevelType w:val="multilevel"/>
    <w:tmpl w:val="B3486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2">
    <w:nsid w:val="08A1335A"/>
    <w:multiLevelType w:val="hybridMultilevel"/>
    <w:tmpl w:val="681ECF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4">
    <w:nsid w:val="143579B6"/>
    <w:multiLevelType w:val="hybridMultilevel"/>
    <w:tmpl w:val="F88C93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17FC609F"/>
    <w:multiLevelType w:val="hybridMultilevel"/>
    <w:tmpl w:val="661C9C7E"/>
    <w:lvl w:ilvl="0" w:tplc="6A40AD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1A6835FA"/>
    <w:multiLevelType w:val="multilevel"/>
    <w:tmpl w:val="DECE13B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1FB76D1E"/>
    <w:multiLevelType w:val="hybridMultilevel"/>
    <w:tmpl w:val="505E8D68"/>
    <w:lvl w:ilvl="0" w:tplc="48C8B80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25C940F0"/>
    <w:multiLevelType w:val="hybridMultilevel"/>
    <w:tmpl w:val="E7B0F066"/>
    <w:lvl w:ilvl="0" w:tplc="096A839E">
      <w:start w:val="1"/>
      <w:numFmt w:val="bullet"/>
      <w:pStyle w:val="Listepuces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DEE4982"/>
    <w:multiLevelType w:val="hybridMultilevel"/>
    <w:tmpl w:val="274ABFC6"/>
    <w:lvl w:ilvl="0" w:tplc="62688EBA">
      <w:start w:val="1"/>
      <w:numFmt w:val="bullet"/>
      <w:pStyle w:val="Listepuces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02A0F5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C2AAD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4A60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F23C3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D80A5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5275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5FC7D8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31A87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2095161"/>
    <w:multiLevelType w:val="hybridMultilevel"/>
    <w:tmpl w:val="5CB4D0D8"/>
    <w:lvl w:ilvl="0" w:tplc="C9EC08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DE00038"/>
    <w:multiLevelType w:val="hybridMultilevel"/>
    <w:tmpl w:val="11426C4C"/>
    <w:lvl w:ilvl="0" w:tplc="0A3625F8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2073EF"/>
    <w:multiLevelType w:val="multilevel"/>
    <w:tmpl w:val="B348623A"/>
    <w:lvl w:ilvl="0">
      <w:start w:val="1"/>
      <w:numFmt w:val="decimal"/>
      <w:pStyle w:val="IS-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4">
    <w:nsid w:val="46D40104"/>
    <w:multiLevelType w:val="hybridMultilevel"/>
    <w:tmpl w:val="6B68E316"/>
    <w:lvl w:ilvl="0" w:tplc="04090001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04090003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7890D52"/>
    <w:multiLevelType w:val="hybridMultilevel"/>
    <w:tmpl w:val="94924B4E"/>
    <w:lvl w:ilvl="0" w:tplc="3CAE68BC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A4AC04F8" w:tentative="1">
      <w:start w:val="1"/>
      <w:numFmt w:val="lowerLetter"/>
      <w:lvlText w:val="%2."/>
      <w:lvlJc w:val="left"/>
      <w:pPr>
        <w:ind w:left="2160" w:hanging="360"/>
      </w:pPr>
    </w:lvl>
    <w:lvl w:ilvl="2" w:tplc="75EC445C" w:tentative="1">
      <w:start w:val="1"/>
      <w:numFmt w:val="lowerRoman"/>
      <w:lvlText w:val="%3."/>
      <w:lvlJc w:val="right"/>
      <w:pPr>
        <w:ind w:left="2880" w:hanging="180"/>
      </w:pPr>
    </w:lvl>
    <w:lvl w:ilvl="3" w:tplc="04090001" w:tentative="1">
      <w:start w:val="1"/>
      <w:numFmt w:val="decimal"/>
      <w:lvlText w:val="%4."/>
      <w:lvlJc w:val="left"/>
      <w:pPr>
        <w:ind w:left="3600" w:hanging="360"/>
      </w:pPr>
    </w:lvl>
    <w:lvl w:ilvl="4" w:tplc="04090003" w:tentative="1">
      <w:start w:val="1"/>
      <w:numFmt w:val="lowerLetter"/>
      <w:lvlText w:val="%5."/>
      <w:lvlJc w:val="left"/>
      <w:pPr>
        <w:ind w:left="4320" w:hanging="360"/>
      </w:pPr>
    </w:lvl>
    <w:lvl w:ilvl="5" w:tplc="04090005" w:tentative="1">
      <w:start w:val="1"/>
      <w:numFmt w:val="lowerRoman"/>
      <w:lvlText w:val="%6."/>
      <w:lvlJc w:val="right"/>
      <w:pPr>
        <w:ind w:left="5040" w:hanging="180"/>
      </w:pPr>
    </w:lvl>
    <w:lvl w:ilvl="6" w:tplc="04090001" w:tentative="1">
      <w:start w:val="1"/>
      <w:numFmt w:val="decimal"/>
      <w:lvlText w:val="%7."/>
      <w:lvlJc w:val="left"/>
      <w:pPr>
        <w:ind w:left="5760" w:hanging="360"/>
      </w:pPr>
    </w:lvl>
    <w:lvl w:ilvl="7" w:tplc="04090003" w:tentative="1">
      <w:start w:val="1"/>
      <w:numFmt w:val="lowerLetter"/>
      <w:lvlText w:val="%8."/>
      <w:lvlJc w:val="left"/>
      <w:pPr>
        <w:ind w:left="6480" w:hanging="360"/>
      </w:pPr>
    </w:lvl>
    <w:lvl w:ilvl="8" w:tplc="04090005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86D4B5D"/>
    <w:multiLevelType w:val="multilevel"/>
    <w:tmpl w:val="032C28C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27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8">
    <w:nsid w:val="4C966328"/>
    <w:multiLevelType w:val="multilevel"/>
    <w:tmpl w:val="95B8606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9">
    <w:nsid w:val="50121799"/>
    <w:multiLevelType w:val="hybridMultilevel"/>
    <w:tmpl w:val="ABEE37FC"/>
    <w:lvl w:ilvl="0" w:tplc="0246962C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A7560BE2">
      <w:start w:val="1"/>
      <w:numFmt w:val="lowerLetter"/>
      <w:lvlText w:val="%2."/>
      <w:lvlJc w:val="left"/>
      <w:pPr>
        <w:ind w:left="1800" w:hanging="360"/>
      </w:pPr>
    </w:lvl>
    <w:lvl w:ilvl="2" w:tplc="16E46F7A" w:tentative="1">
      <w:start w:val="1"/>
      <w:numFmt w:val="lowerRoman"/>
      <w:lvlText w:val="%3."/>
      <w:lvlJc w:val="right"/>
      <w:pPr>
        <w:ind w:left="2520" w:hanging="180"/>
      </w:pPr>
    </w:lvl>
    <w:lvl w:ilvl="3" w:tplc="36BE9DB6" w:tentative="1">
      <w:start w:val="1"/>
      <w:numFmt w:val="decimal"/>
      <w:lvlText w:val="%4."/>
      <w:lvlJc w:val="left"/>
      <w:pPr>
        <w:ind w:left="3240" w:hanging="360"/>
      </w:pPr>
    </w:lvl>
    <w:lvl w:ilvl="4" w:tplc="C7B4F544" w:tentative="1">
      <w:start w:val="1"/>
      <w:numFmt w:val="lowerLetter"/>
      <w:lvlText w:val="%5."/>
      <w:lvlJc w:val="left"/>
      <w:pPr>
        <w:ind w:left="3960" w:hanging="360"/>
      </w:pPr>
    </w:lvl>
    <w:lvl w:ilvl="5" w:tplc="F816F81E" w:tentative="1">
      <w:start w:val="1"/>
      <w:numFmt w:val="lowerRoman"/>
      <w:lvlText w:val="%6."/>
      <w:lvlJc w:val="right"/>
      <w:pPr>
        <w:ind w:left="4680" w:hanging="180"/>
      </w:pPr>
    </w:lvl>
    <w:lvl w:ilvl="6" w:tplc="585ADAB8" w:tentative="1">
      <w:start w:val="1"/>
      <w:numFmt w:val="decimal"/>
      <w:lvlText w:val="%7."/>
      <w:lvlJc w:val="left"/>
      <w:pPr>
        <w:ind w:left="5400" w:hanging="360"/>
      </w:pPr>
    </w:lvl>
    <w:lvl w:ilvl="7" w:tplc="4454DD30" w:tentative="1">
      <w:start w:val="1"/>
      <w:numFmt w:val="lowerLetter"/>
      <w:lvlText w:val="%8."/>
      <w:lvlJc w:val="left"/>
      <w:pPr>
        <w:ind w:left="6120" w:hanging="360"/>
      </w:pPr>
    </w:lvl>
    <w:lvl w:ilvl="8" w:tplc="1A8E357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35D66ED"/>
    <w:multiLevelType w:val="hybridMultilevel"/>
    <w:tmpl w:val="B4A6C292"/>
    <w:lvl w:ilvl="0" w:tplc="1464B052">
      <w:start w:val="700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6F07FB2"/>
    <w:multiLevelType w:val="multilevel"/>
    <w:tmpl w:val="032C28C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32">
    <w:nsid w:val="5EFA6333"/>
    <w:multiLevelType w:val="multilevel"/>
    <w:tmpl w:val="B3486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3">
    <w:nsid w:val="5F5A4DE8"/>
    <w:multiLevelType w:val="hybridMultilevel"/>
    <w:tmpl w:val="46466058"/>
    <w:lvl w:ilvl="0" w:tplc="AEAA54EC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39A6738"/>
    <w:multiLevelType w:val="hybridMultilevel"/>
    <w:tmpl w:val="B388E134"/>
    <w:lvl w:ilvl="0" w:tplc="6B028D78">
      <w:start w:val="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8183BE6"/>
    <w:multiLevelType w:val="hybridMultilevel"/>
    <w:tmpl w:val="BB82EBD8"/>
    <w:lvl w:ilvl="0" w:tplc="62EA1B96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92D2087"/>
    <w:multiLevelType w:val="hybridMultilevel"/>
    <w:tmpl w:val="760AF214"/>
    <w:lvl w:ilvl="0" w:tplc="47DC456E">
      <w:start w:val="1"/>
      <w:numFmt w:val="bullet"/>
      <w:pStyle w:val="Listepuces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D577604"/>
    <w:multiLevelType w:val="multilevel"/>
    <w:tmpl w:val="04022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503"/>
        </w:tabs>
        <w:ind w:left="1503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>
    <w:nsid w:val="75CE432B"/>
    <w:multiLevelType w:val="hybridMultilevel"/>
    <w:tmpl w:val="6108E998"/>
    <w:lvl w:ilvl="0" w:tplc="00D079DC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89F85FD8" w:tentative="1">
      <w:start w:val="1"/>
      <w:numFmt w:val="lowerLetter"/>
      <w:lvlText w:val="%2."/>
      <w:lvlJc w:val="left"/>
      <w:pPr>
        <w:ind w:left="1440" w:hanging="360"/>
      </w:pPr>
    </w:lvl>
    <w:lvl w:ilvl="2" w:tplc="5D561208" w:tentative="1">
      <w:start w:val="1"/>
      <w:numFmt w:val="lowerRoman"/>
      <w:lvlText w:val="%3."/>
      <w:lvlJc w:val="right"/>
      <w:pPr>
        <w:ind w:left="2160" w:hanging="180"/>
      </w:pPr>
    </w:lvl>
    <w:lvl w:ilvl="3" w:tplc="FEA8090E" w:tentative="1">
      <w:start w:val="1"/>
      <w:numFmt w:val="decimal"/>
      <w:lvlText w:val="%4."/>
      <w:lvlJc w:val="left"/>
      <w:pPr>
        <w:ind w:left="2880" w:hanging="360"/>
      </w:pPr>
    </w:lvl>
    <w:lvl w:ilvl="4" w:tplc="BA3C1B34" w:tentative="1">
      <w:start w:val="1"/>
      <w:numFmt w:val="lowerLetter"/>
      <w:lvlText w:val="%5."/>
      <w:lvlJc w:val="left"/>
      <w:pPr>
        <w:ind w:left="3600" w:hanging="360"/>
      </w:pPr>
    </w:lvl>
    <w:lvl w:ilvl="5" w:tplc="24202540" w:tentative="1">
      <w:start w:val="1"/>
      <w:numFmt w:val="lowerRoman"/>
      <w:lvlText w:val="%6."/>
      <w:lvlJc w:val="right"/>
      <w:pPr>
        <w:ind w:left="4320" w:hanging="180"/>
      </w:pPr>
    </w:lvl>
    <w:lvl w:ilvl="6" w:tplc="796CAF34" w:tentative="1">
      <w:start w:val="1"/>
      <w:numFmt w:val="decimal"/>
      <w:lvlText w:val="%7."/>
      <w:lvlJc w:val="left"/>
      <w:pPr>
        <w:ind w:left="5040" w:hanging="360"/>
      </w:pPr>
    </w:lvl>
    <w:lvl w:ilvl="7" w:tplc="DD1ADFC0" w:tentative="1">
      <w:start w:val="1"/>
      <w:numFmt w:val="lowerLetter"/>
      <w:lvlText w:val="%8."/>
      <w:lvlJc w:val="left"/>
      <w:pPr>
        <w:ind w:left="5760" w:hanging="360"/>
      </w:pPr>
    </w:lvl>
    <w:lvl w:ilvl="8" w:tplc="5CFED2E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B844D0"/>
    <w:multiLevelType w:val="hybridMultilevel"/>
    <w:tmpl w:val="51F0EA3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D56264C"/>
    <w:multiLevelType w:val="hybridMultilevel"/>
    <w:tmpl w:val="15BC3740"/>
    <w:lvl w:ilvl="0" w:tplc="DCD445B4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04090019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D947B3D"/>
    <w:multiLevelType w:val="hybridMultilevel"/>
    <w:tmpl w:val="8162FD90"/>
    <w:lvl w:ilvl="0" w:tplc="09DC8C96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5"/>
  </w:num>
  <w:num w:numId="3">
    <w:abstractNumId w:val="41"/>
  </w:num>
  <w:num w:numId="4">
    <w:abstractNumId w:val="27"/>
  </w:num>
  <w:num w:numId="5">
    <w:abstractNumId w:val="40"/>
  </w:num>
  <w:num w:numId="6">
    <w:abstractNumId w:val="18"/>
  </w:num>
  <w:num w:numId="7">
    <w:abstractNumId w:val="24"/>
  </w:num>
  <w:num w:numId="8">
    <w:abstractNumId w:val="19"/>
  </w:num>
  <w:num w:numId="9">
    <w:abstractNumId w:val="10"/>
  </w:num>
  <w:num w:numId="10">
    <w:abstractNumId w:val="29"/>
  </w:num>
  <w:num w:numId="11">
    <w:abstractNumId w:val="25"/>
  </w:num>
  <w:num w:numId="12">
    <w:abstractNumId w:val="38"/>
  </w:num>
  <w:num w:numId="13">
    <w:abstractNumId w:val="36"/>
  </w:num>
  <w:num w:numId="14">
    <w:abstractNumId w:val="20"/>
  </w:num>
  <w:num w:numId="15">
    <w:abstractNumId w:val="9"/>
  </w:num>
  <w:num w:numId="16">
    <w:abstractNumId w:val="13"/>
  </w:num>
  <w:num w:numId="17">
    <w:abstractNumId w:val="7"/>
  </w:num>
  <w:num w:numId="18">
    <w:abstractNumId w:val="15"/>
  </w:num>
  <w:num w:numId="19">
    <w:abstractNumId w:val="14"/>
  </w:num>
  <w:num w:numId="20">
    <w:abstractNumId w:val="21"/>
  </w:num>
  <w:num w:numId="21">
    <w:abstractNumId w:val="34"/>
  </w:num>
  <w:num w:numId="22">
    <w:abstractNumId w:val="17"/>
  </w:num>
  <w:num w:numId="23">
    <w:abstractNumId w:val="23"/>
  </w:num>
  <w:num w:numId="24">
    <w:abstractNumId w:val="11"/>
  </w:num>
  <w:num w:numId="25">
    <w:abstractNumId w:val="28"/>
  </w:num>
  <w:num w:numId="26">
    <w:abstractNumId w:val="16"/>
  </w:num>
  <w:num w:numId="27">
    <w:abstractNumId w:val="6"/>
  </w:num>
  <w:num w:numId="28">
    <w:abstractNumId w:val="3"/>
  </w:num>
  <w:num w:numId="29">
    <w:abstractNumId w:val="2"/>
  </w:num>
  <w:num w:numId="30">
    <w:abstractNumId w:val="1"/>
  </w:num>
  <w:num w:numId="31">
    <w:abstractNumId w:val="0"/>
  </w:num>
  <w:num w:numId="32">
    <w:abstractNumId w:val="5"/>
  </w:num>
  <w:num w:numId="33">
    <w:abstractNumId w:val="4"/>
  </w:num>
  <w:num w:numId="34">
    <w:abstractNumId w:val="39"/>
  </w:num>
  <w:num w:numId="35">
    <w:abstractNumId w:val="26"/>
  </w:num>
  <w:num w:numId="36">
    <w:abstractNumId w:val="12"/>
  </w:num>
  <w:num w:numId="37">
    <w:abstractNumId w:val="22"/>
  </w:num>
  <w:num w:numId="38">
    <w:abstractNumId w:val="8"/>
  </w:num>
  <w:num w:numId="39">
    <w:abstractNumId w:val="33"/>
  </w:num>
  <w:num w:numId="40">
    <w:abstractNumId w:val="32"/>
  </w:num>
  <w:num w:numId="41">
    <w:abstractNumId w:val="30"/>
  </w:num>
  <w:num w:numId="42">
    <w:abstractNumId w:val="3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ttachedTemplate r:id="rId1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58">
      <o:colormru v:ext="edit" colors="#009bcc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1822"/>
    <w:rsid w:val="000011EB"/>
    <w:rsid w:val="00001498"/>
    <w:rsid w:val="00001B26"/>
    <w:rsid w:val="00001D93"/>
    <w:rsid w:val="000025C3"/>
    <w:rsid w:val="00002E47"/>
    <w:rsid w:val="00003448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32AE"/>
    <w:rsid w:val="000142C6"/>
    <w:rsid w:val="000146E2"/>
    <w:rsid w:val="00014F4C"/>
    <w:rsid w:val="000150E6"/>
    <w:rsid w:val="00015172"/>
    <w:rsid w:val="00015C2B"/>
    <w:rsid w:val="000216BC"/>
    <w:rsid w:val="00023DD7"/>
    <w:rsid w:val="00024820"/>
    <w:rsid w:val="000254EA"/>
    <w:rsid w:val="00025CA4"/>
    <w:rsid w:val="00026E46"/>
    <w:rsid w:val="000307D2"/>
    <w:rsid w:val="00030934"/>
    <w:rsid w:val="00033406"/>
    <w:rsid w:val="00033CCA"/>
    <w:rsid w:val="00034649"/>
    <w:rsid w:val="0003661A"/>
    <w:rsid w:val="00037340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E00"/>
    <w:rsid w:val="000471FA"/>
    <w:rsid w:val="000473CF"/>
    <w:rsid w:val="00047515"/>
    <w:rsid w:val="00050FED"/>
    <w:rsid w:val="00051226"/>
    <w:rsid w:val="00051699"/>
    <w:rsid w:val="00052048"/>
    <w:rsid w:val="00052E6E"/>
    <w:rsid w:val="00054371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3AD1"/>
    <w:rsid w:val="00063F70"/>
    <w:rsid w:val="00064CC9"/>
    <w:rsid w:val="000650F8"/>
    <w:rsid w:val="00065702"/>
    <w:rsid w:val="0006620A"/>
    <w:rsid w:val="00066EB8"/>
    <w:rsid w:val="00067826"/>
    <w:rsid w:val="0007007C"/>
    <w:rsid w:val="00070C83"/>
    <w:rsid w:val="00073B60"/>
    <w:rsid w:val="0007438F"/>
    <w:rsid w:val="00074E94"/>
    <w:rsid w:val="000753FA"/>
    <w:rsid w:val="00075AF4"/>
    <w:rsid w:val="00076F79"/>
    <w:rsid w:val="0007702C"/>
    <w:rsid w:val="00077725"/>
    <w:rsid w:val="00082D40"/>
    <w:rsid w:val="000837BD"/>
    <w:rsid w:val="00083A72"/>
    <w:rsid w:val="00085646"/>
    <w:rsid w:val="00085843"/>
    <w:rsid w:val="00087705"/>
    <w:rsid w:val="00087A2E"/>
    <w:rsid w:val="00087B4B"/>
    <w:rsid w:val="00087CBC"/>
    <w:rsid w:val="00091111"/>
    <w:rsid w:val="00091591"/>
    <w:rsid w:val="00094CD1"/>
    <w:rsid w:val="000957DA"/>
    <w:rsid w:val="000962CB"/>
    <w:rsid w:val="0009664B"/>
    <w:rsid w:val="00097164"/>
    <w:rsid w:val="000A0D61"/>
    <w:rsid w:val="000A0EF7"/>
    <w:rsid w:val="000A1974"/>
    <w:rsid w:val="000A4473"/>
    <w:rsid w:val="000A611B"/>
    <w:rsid w:val="000B03FD"/>
    <w:rsid w:val="000B0C34"/>
    <w:rsid w:val="000B231D"/>
    <w:rsid w:val="000B50C7"/>
    <w:rsid w:val="000B525C"/>
    <w:rsid w:val="000B54FE"/>
    <w:rsid w:val="000B586B"/>
    <w:rsid w:val="000B5A1B"/>
    <w:rsid w:val="000B5F17"/>
    <w:rsid w:val="000B5FA9"/>
    <w:rsid w:val="000B5FBB"/>
    <w:rsid w:val="000B6AE4"/>
    <w:rsid w:val="000C0A1B"/>
    <w:rsid w:val="000C0D1A"/>
    <w:rsid w:val="000C178B"/>
    <w:rsid w:val="000C1CB9"/>
    <w:rsid w:val="000C1DE9"/>
    <w:rsid w:val="000C2238"/>
    <w:rsid w:val="000C26AE"/>
    <w:rsid w:val="000C3F1E"/>
    <w:rsid w:val="000C5D7C"/>
    <w:rsid w:val="000C72EC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514"/>
    <w:rsid w:val="000D7B56"/>
    <w:rsid w:val="000E0225"/>
    <w:rsid w:val="000E0A36"/>
    <w:rsid w:val="000E0B2B"/>
    <w:rsid w:val="000E0D9D"/>
    <w:rsid w:val="000E1558"/>
    <w:rsid w:val="000E2C5C"/>
    <w:rsid w:val="000E3CF9"/>
    <w:rsid w:val="000E3E87"/>
    <w:rsid w:val="000E5FD1"/>
    <w:rsid w:val="000E72F3"/>
    <w:rsid w:val="000F0292"/>
    <w:rsid w:val="000F2FFA"/>
    <w:rsid w:val="000F47FD"/>
    <w:rsid w:val="000F4885"/>
    <w:rsid w:val="000F4CA2"/>
    <w:rsid w:val="000F5388"/>
    <w:rsid w:val="000F7464"/>
    <w:rsid w:val="00102BA3"/>
    <w:rsid w:val="0010344E"/>
    <w:rsid w:val="00104899"/>
    <w:rsid w:val="001055A5"/>
    <w:rsid w:val="001062DA"/>
    <w:rsid w:val="001071A2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5AA2"/>
    <w:rsid w:val="00131D36"/>
    <w:rsid w:val="00132571"/>
    <w:rsid w:val="00133171"/>
    <w:rsid w:val="00133AF8"/>
    <w:rsid w:val="00133B7C"/>
    <w:rsid w:val="001342A7"/>
    <w:rsid w:val="0013571D"/>
    <w:rsid w:val="00136801"/>
    <w:rsid w:val="00136F43"/>
    <w:rsid w:val="00140976"/>
    <w:rsid w:val="00140D91"/>
    <w:rsid w:val="001410E2"/>
    <w:rsid w:val="00141554"/>
    <w:rsid w:val="00142380"/>
    <w:rsid w:val="00142956"/>
    <w:rsid w:val="0014354D"/>
    <w:rsid w:val="0014529E"/>
    <w:rsid w:val="001462F6"/>
    <w:rsid w:val="00146E2D"/>
    <w:rsid w:val="0015135C"/>
    <w:rsid w:val="001548E0"/>
    <w:rsid w:val="00154917"/>
    <w:rsid w:val="001579F8"/>
    <w:rsid w:val="0016021F"/>
    <w:rsid w:val="001618D4"/>
    <w:rsid w:val="00163EC3"/>
    <w:rsid w:val="00164289"/>
    <w:rsid w:val="001672E6"/>
    <w:rsid w:val="00167587"/>
    <w:rsid w:val="0016759F"/>
    <w:rsid w:val="001678B2"/>
    <w:rsid w:val="0017003D"/>
    <w:rsid w:val="001712E3"/>
    <w:rsid w:val="00171A0B"/>
    <w:rsid w:val="00171B23"/>
    <w:rsid w:val="00172142"/>
    <w:rsid w:val="00173E38"/>
    <w:rsid w:val="00174075"/>
    <w:rsid w:val="00174907"/>
    <w:rsid w:val="0017636B"/>
    <w:rsid w:val="00177210"/>
    <w:rsid w:val="00177A00"/>
    <w:rsid w:val="0018035E"/>
    <w:rsid w:val="00180440"/>
    <w:rsid w:val="00180830"/>
    <w:rsid w:val="00181A64"/>
    <w:rsid w:val="00181AB7"/>
    <w:rsid w:val="00181F41"/>
    <w:rsid w:val="00182D35"/>
    <w:rsid w:val="001834D7"/>
    <w:rsid w:val="00185901"/>
    <w:rsid w:val="0018654D"/>
    <w:rsid w:val="001921F2"/>
    <w:rsid w:val="00192621"/>
    <w:rsid w:val="0019402D"/>
    <w:rsid w:val="0019538A"/>
    <w:rsid w:val="00195EAF"/>
    <w:rsid w:val="001A0353"/>
    <w:rsid w:val="001A0849"/>
    <w:rsid w:val="001A3113"/>
    <w:rsid w:val="001A3FCA"/>
    <w:rsid w:val="001A4198"/>
    <w:rsid w:val="001A5245"/>
    <w:rsid w:val="001A5A03"/>
    <w:rsid w:val="001A5B0A"/>
    <w:rsid w:val="001A5D63"/>
    <w:rsid w:val="001B010F"/>
    <w:rsid w:val="001B17E6"/>
    <w:rsid w:val="001B1DF5"/>
    <w:rsid w:val="001B4959"/>
    <w:rsid w:val="001B4F50"/>
    <w:rsid w:val="001B4F9A"/>
    <w:rsid w:val="001B5121"/>
    <w:rsid w:val="001B59FB"/>
    <w:rsid w:val="001B6540"/>
    <w:rsid w:val="001B6924"/>
    <w:rsid w:val="001C1E6C"/>
    <w:rsid w:val="001C1E73"/>
    <w:rsid w:val="001C2608"/>
    <w:rsid w:val="001C28B6"/>
    <w:rsid w:val="001C3020"/>
    <w:rsid w:val="001C307E"/>
    <w:rsid w:val="001C3414"/>
    <w:rsid w:val="001C42B5"/>
    <w:rsid w:val="001C5B07"/>
    <w:rsid w:val="001C5B91"/>
    <w:rsid w:val="001C5C3A"/>
    <w:rsid w:val="001C6520"/>
    <w:rsid w:val="001C78B6"/>
    <w:rsid w:val="001D04AE"/>
    <w:rsid w:val="001D2D68"/>
    <w:rsid w:val="001D3A14"/>
    <w:rsid w:val="001D5BB0"/>
    <w:rsid w:val="001D6046"/>
    <w:rsid w:val="001D655A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F043A"/>
    <w:rsid w:val="001F0454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1355"/>
    <w:rsid w:val="00202CFC"/>
    <w:rsid w:val="00203360"/>
    <w:rsid w:val="00204469"/>
    <w:rsid w:val="00204980"/>
    <w:rsid w:val="0020504E"/>
    <w:rsid w:val="0020574A"/>
    <w:rsid w:val="00206752"/>
    <w:rsid w:val="0020680F"/>
    <w:rsid w:val="00207AEE"/>
    <w:rsid w:val="00207BA5"/>
    <w:rsid w:val="00210C60"/>
    <w:rsid w:val="00210E72"/>
    <w:rsid w:val="002130A8"/>
    <w:rsid w:val="00213A5A"/>
    <w:rsid w:val="00213D87"/>
    <w:rsid w:val="00214515"/>
    <w:rsid w:val="002169F3"/>
    <w:rsid w:val="00216F0F"/>
    <w:rsid w:val="00217102"/>
    <w:rsid w:val="002171F1"/>
    <w:rsid w:val="002200AE"/>
    <w:rsid w:val="00221BC9"/>
    <w:rsid w:val="00223DEE"/>
    <w:rsid w:val="00226066"/>
    <w:rsid w:val="002264E7"/>
    <w:rsid w:val="002265FC"/>
    <w:rsid w:val="00231039"/>
    <w:rsid w:val="002311D7"/>
    <w:rsid w:val="0023133E"/>
    <w:rsid w:val="002322C5"/>
    <w:rsid w:val="00232FA2"/>
    <w:rsid w:val="00233863"/>
    <w:rsid w:val="002338D8"/>
    <w:rsid w:val="00234AF3"/>
    <w:rsid w:val="0023575E"/>
    <w:rsid w:val="00237348"/>
    <w:rsid w:val="0023739F"/>
    <w:rsid w:val="00237C7D"/>
    <w:rsid w:val="00237F8D"/>
    <w:rsid w:val="002410DC"/>
    <w:rsid w:val="00241319"/>
    <w:rsid w:val="00242600"/>
    <w:rsid w:val="00242F5D"/>
    <w:rsid w:val="00243C72"/>
    <w:rsid w:val="00244468"/>
    <w:rsid w:val="00244DF3"/>
    <w:rsid w:val="002451DD"/>
    <w:rsid w:val="002452D8"/>
    <w:rsid w:val="002500CC"/>
    <w:rsid w:val="00250E4D"/>
    <w:rsid w:val="00251ED9"/>
    <w:rsid w:val="00252F0C"/>
    <w:rsid w:val="002539B8"/>
    <w:rsid w:val="00253CA6"/>
    <w:rsid w:val="0025476F"/>
    <w:rsid w:val="00255492"/>
    <w:rsid w:val="00257C87"/>
    <w:rsid w:val="00260111"/>
    <w:rsid w:val="00260C4E"/>
    <w:rsid w:val="00260EBC"/>
    <w:rsid w:val="00260EFD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6E9F"/>
    <w:rsid w:val="00282D6F"/>
    <w:rsid w:val="00286A76"/>
    <w:rsid w:val="00290374"/>
    <w:rsid w:val="00290B69"/>
    <w:rsid w:val="00291A7C"/>
    <w:rsid w:val="002926DD"/>
    <w:rsid w:val="00292841"/>
    <w:rsid w:val="002929FB"/>
    <w:rsid w:val="00292DEB"/>
    <w:rsid w:val="00294E16"/>
    <w:rsid w:val="00295F65"/>
    <w:rsid w:val="00295F67"/>
    <w:rsid w:val="00296193"/>
    <w:rsid w:val="00296B64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B078F"/>
    <w:rsid w:val="002B1825"/>
    <w:rsid w:val="002B1EE7"/>
    <w:rsid w:val="002B2776"/>
    <w:rsid w:val="002B2EE7"/>
    <w:rsid w:val="002B345D"/>
    <w:rsid w:val="002B356A"/>
    <w:rsid w:val="002B447C"/>
    <w:rsid w:val="002B47D4"/>
    <w:rsid w:val="002B506A"/>
    <w:rsid w:val="002B5B58"/>
    <w:rsid w:val="002B6874"/>
    <w:rsid w:val="002B6A2A"/>
    <w:rsid w:val="002B6EB2"/>
    <w:rsid w:val="002B775D"/>
    <w:rsid w:val="002C0095"/>
    <w:rsid w:val="002C023E"/>
    <w:rsid w:val="002C1D95"/>
    <w:rsid w:val="002C1E32"/>
    <w:rsid w:val="002C2122"/>
    <w:rsid w:val="002C3001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E02FC"/>
    <w:rsid w:val="002E03A3"/>
    <w:rsid w:val="002E0642"/>
    <w:rsid w:val="002E18E3"/>
    <w:rsid w:val="002E1991"/>
    <w:rsid w:val="002E1AD2"/>
    <w:rsid w:val="002E2E7F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6682"/>
    <w:rsid w:val="002F7C6A"/>
    <w:rsid w:val="00300172"/>
    <w:rsid w:val="00301280"/>
    <w:rsid w:val="003027EA"/>
    <w:rsid w:val="00302C6C"/>
    <w:rsid w:val="00305172"/>
    <w:rsid w:val="00305FB0"/>
    <w:rsid w:val="003060B8"/>
    <w:rsid w:val="0030707D"/>
    <w:rsid w:val="00311AFA"/>
    <w:rsid w:val="0031217D"/>
    <w:rsid w:val="003128ED"/>
    <w:rsid w:val="00313615"/>
    <w:rsid w:val="003138A9"/>
    <w:rsid w:val="00313909"/>
    <w:rsid w:val="003143B3"/>
    <w:rsid w:val="00314400"/>
    <w:rsid w:val="00314D8E"/>
    <w:rsid w:val="00316A27"/>
    <w:rsid w:val="0031754F"/>
    <w:rsid w:val="003220B2"/>
    <w:rsid w:val="00322803"/>
    <w:rsid w:val="00323D46"/>
    <w:rsid w:val="00324583"/>
    <w:rsid w:val="003247EA"/>
    <w:rsid w:val="00325A39"/>
    <w:rsid w:val="003270FD"/>
    <w:rsid w:val="00327682"/>
    <w:rsid w:val="00327702"/>
    <w:rsid w:val="00330702"/>
    <w:rsid w:val="00330A8B"/>
    <w:rsid w:val="0033298F"/>
    <w:rsid w:val="0033301B"/>
    <w:rsid w:val="00333873"/>
    <w:rsid w:val="00334484"/>
    <w:rsid w:val="00335094"/>
    <w:rsid w:val="00335534"/>
    <w:rsid w:val="003360F8"/>
    <w:rsid w:val="00336362"/>
    <w:rsid w:val="00336CC7"/>
    <w:rsid w:val="003407C3"/>
    <w:rsid w:val="0034169D"/>
    <w:rsid w:val="003429E0"/>
    <w:rsid w:val="0034324B"/>
    <w:rsid w:val="00343A82"/>
    <w:rsid w:val="00345020"/>
    <w:rsid w:val="00345359"/>
    <w:rsid w:val="00345941"/>
    <w:rsid w:val="0034764B"/>
    <w:rsid w:val="00347704"/>
    <w:rsid w:val="00350093"/>
    <w:rsid w:val="003504E9"/>
    <w:rsid w:val="0035485B"/>
    <w:rsid w:val="0035555E"/>
    <w:rsid w:val="00356BCD"/>
    <w:rsid w:val="00360670"/>
    <w:rsid w:val="003612F5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1C0B"/>
    <w:rsid w:val="00371C34"/>
    <w:rsid w:val="00371CE4"/>
    <w:rsid w:val="00371FA4"/>
    <w:rsid w:val="00371FF3"/>
    <w:rsid w:val="00372B20"/>
    <w:rsid w:val="00372CA9"/>
    <w:rsid w:val="003743FB"/>
    <w:rsid w:val="003746E3"/>
    <w:rsid w:val="003747C3"/>
    <w:rsid w:val="00374974"/>
    <w:rsid w:val="003754EF"/>
    <w:rsid w:val="0037617F"/>
    <w:rsid w:val="003763B9"/>
    <w:rsid w:val="00377A7C"/>
    <w:rsid w:val="00381656"/>
    <w:rsid w:val="0038261A"/>
    <w:rsid w:val="00383FDB"/>
    <w:rsid w:val="00384566"/>
    <w:rsid w:val="00384CEB"/>
    <w:rsid w:val="0038617E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A0B0F"/>
    <w:rsid w:val="003A0B77"/>
    <w:rsid w:val="003A34E8"/>
    <w:rsid w:val="003A3D24"/>
    <w:rsid w:val="003A4458"/>
    <w:rsid w:val="003A5DA4"/>
    <w:rsid w:val="003B13F3"/>
    <w:rsid w:val="003B191F"/>
    <w:rsid w:val="003B2609"/>
    <w:rsid w:val="003B30D0"/>
    <w:rsid w:val="003B469F"/>
    <w:rsid w:val="003C0610"/>
    <w:rsid w:val="003C0FEF"/>
    <w:rsid w:val="003C12E2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1508"/>
    <w:rsid w:val="003E2F63"/>
    <w:rsid w:val="003E3079"/>
    <w:rsid w:val="003E3160"/>
    <w:rsid w:val="003E4907"/>
    <w:rsid w:val="003E4981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20A4"/>
    <w:rsid w:val="003F489D"/>
    <w:rsid w:val="003F501B"/>
    <w:rsid w:val="003F5D0B"/>
    <w:rsid w:val="003F6CF4"/>
    <w:rsid w:val="004023FC"/>
    <w:rsid w:val="0040372C"/>
    <w:rsid w:val="004062FA"/>
    <w:rsid w:val="004065DD"/>
    <w:rsid w:val="004069E4"/>
    <w:rsid w:val="0041309E"/>
    <w:rsid w:val="00413FFB"/>
    <w:rsid w:val="00414D71"/>
    <w:rsid w:val="00415379"/>
    <w:rsid w:val="004155BD"/>
    <w:rsid w:val="004160B3"/>
    <w:rsid w:val="004164B8"/>
    <w:rsid w:val="00417CCC"/>
    <w:rsid w:val="00421CB6"/>
    <w:rsid w:val="00422F85"/>
    <w:rsid w:val="004234D7"/>
    <w:rsid w:val="00423D82"/>
    <w:rsid w:val="0042424F"/>
    <w:rsid w:val="0042445F"/>
    <w:rsid w:val="004245A5"/>
    <w:rsid w:val="004245FD"/>
    <w:rsid w:val="00427486"/>
    <w:rsid w:val="00427F0F"/>
    <w:rsid w:val="00430395"/>
    <w:rsid w:val="00430F0B"/>
    <w:rsid w:val="004314EE"/>
    <w:rsid w:val="004324D1"/>
    <w:rsid w:val="00432D95"/>
    <w:rsid w:val="00432F8F"/>
    <w:rsid w:val="00432F92"/>
    <w:rsid w:val="0043491D"/>
    <w:rsid w:val="0043541B"/>
    <w:rsid w:val="0043559F"/>
    <w:rsid w:val="004355DD"/>
    <w:rsid w:val="004364FD"/>
    <w:rsid w:val="0044076D"/>
    <w:rsid w:val="00440838"/>
    <w:rsid w:val="00442608"/>
    <w:rsid w:val="004441EE"/>
    <w:rsid w:val="004449E1"/>
    <w:rsid w:val="00446636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55AE5"/>
    <w:rsid w:val="00456B3A"/>
    <w:rsid w:val="00462DA3"/>
    <w:rsid w:val="00463E35"/>
    <w:rsid w:val="00464D9E"/>
    <w:rsid w:val="00465232"/>
    <w:rsid w:val="00465475"/>
    <w:rsid w:val="00465671"/>
    <w:rsid w:val="00466DED"/>
    <w:rsid w:val="004677D2"/>
    <w:rsid w:val="00467D43"/>
    <w:rsid w:val="0047087C"/>
    <w:rsid w:val="00470E53"/>
    <w:rsid w:val="00471321"/>
    <w:rsid w:val="00471503"/>
    <w:rsid w:val="00474B4A"/>
    <w:rsid w:val="00475017"/>
    <w:rsid w:val="0047615A"/>
    <w:rsid w:val="0047615B"/>
    <w:rsid w:val="004764F8"/>
    <w:rsid w:val="00476C01"/>
    <w:rsid w:val="00477CD7"/>
    <w:rsid w:val="00477DF9"/>
    <w:rsid w:val="00480595"/>
    <w:rsid w:val="00481037"/>
    <w:rsid w:val="00481249"/>
    <w:rsid w:val="00483D35"/>
    <w:rsid w:val="004847F4"/>
    <w:rsid w:val="00484D14"/>
    <w:rsid w:val="0048725B"/>
    <w:rsid w:val="00487B13"/>
    <w:rsid w:val="00487F3B"/>
    <w:rsid w:val="0049047E"/>
    <w:rsid w:val="00490982"/>
    <w:rsid w:val="0049113D"/>
    <w:rsid w:val="00491B5E"/>
    <w:rsid w:val="004943C0"/>
    <w:rsid w:val="004943C7"/>
    <w:rsid w:val="00495CF3"/>
    <w:rsid w:val="00497184"/>
    <w:rsid w:val="00497B85"/>
    <w:rsid w:val="004A1AE7"/>
    <w:rsid w:val="004A297F"/>
    <w:rsid w:val="004A3178"/>
    <w:rsid w:val="004A365F"/>
    <w:rsid w:val="004A3997"/>
    <w:rsid w:val="004A44C5"/>
    <w:rsid w:val="004A4C27"/>
    <w:rsid w:val="004A4CC8"/>
    <w:rsid w:val="004A4E35"/>
    <w:rsid w:val="004A53F3"/>
    <w:rsid w:val="004A58B2"/>
    <w:rsid w:val="004A7A15"/>
    <w:rsid w:val="004A7BF6"/>
    <w:rsid w:val="004B0BF2"/>
    <w:rsid w:val="004B1089"/>
    <w:rsid w:val="004B1534"/>
    <w:rsid w:val="004B2F56"/>
    <w:rsid w:val="004B3ABC"/>
    <w:rsid w:val="004B5121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2BD6"/>
    <w:rsid w:val="004C34AA"/>
    <w:rsid w:val="004C3F3F"/>
    <w:rsid w:val="004C463E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045C"/>
    <w:rsid w:val="004E181F"/>
    <w:rsid w:val="004E1DAC"/>
    <w:rsid w:val="004E3210"/>
    <w:rsid w:val="004E3725"/>
    <w:rsid w:val="004E426D"/>
    <w:rsid w:val="004E466A"/>
    <w:rsid w:val="004E4DA6"/>
    <w:rsid w:val="004E541B"/>
    <w:rsid w:val="004E56C2"/>
    <w:rsid w:val="004E69E9"/>
    <w:rsid w:val="004E6F20"/>
    <w:rsid w:val="004F0E36"/>
    <w:rsid w:val="004F3D50"/>
    <w:rsid w:val="004F4F1A"/>
    <w:rsid w:val="004F53DC"/>
    <w:rsid w:val="004F54EB"/>
    <w:rsid w:val="00501A9C"/>
    <w:rsid w:val="00501CDA"/>
    <w:rsid w:val="00502290"/>
    <w:rsid w:val="0050348F"/>
    <w:rsid w:val="0050395F"/>
    <w:rsid w:val="00504720"/>
    <w:rsid w:val="00504799"/>
    <w:rsid w:val="00504A19"/>
    <w:rsid w:val="00505633"/>
    <w:rsid w:val="00506613"/>
    <w:rsid w:val="0050684E"/>
    <w:rsid w:val="00506F37"/>
    <w:rsid w:val="00510DC9"/>
    <w:rsid w:val="00510F0B"/>
    <w:rsid w:val="00512770"/>
    <w:rsid w:val="00512F77"/>
    <w:rsid w:val="00515283"/>
    <w:rsid w:val="00515339"/>
    <w:rsid w:val="005164CE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2E7C"/>
    <w:rsid w:val="00533DE3"/>
    <w:rsid w:val="0053564E"/>
    <w:rsid w:val="00535AD5"/>
    <w:rsid w:val="005364A3"/>
    <w:rsid w:val="005368C1"/>
    <w:rsid w:val="0053740E"/>
    <w:rsid w:val="00540E64"/>
    <w:rsid w:val="00541C30"/>
    <w:rsid w:val="00542EA8"/>
    <w:rsid w:val="005439EF"/>
    <w:rsid w:val="00543F6A"/>
    <w:rsid w:val="005462DC"/>
    <w:rsid w:val="00550C1C"/>
    <w:rsid w:val="005510ED"/>
    <w:rsid w:val="00554334"/>
    <w:rsid w:val="00556402"/>
    <w:rsid w:val="00556DC6"/>
    <w:rsid w:val="00556E3E"/>
    <w:rsid w:val="0055770A"/>
    <w:rsid w:val="00557981"/>
    <w:rsid w:val="005612A5"/>
    <w:rsid w:val="0056412C"/>
    <w:rsid w:val="00564D3B"/>
    <w:rsid w:val="00565AF4"/>
    <w:rsid w:val="00567A51"/>
    <w:rsid w:val="0057006A"/>
    <w:rsid w:val="005721EA"/>
    <w:rsid w:val="00572D3C"/>
    <w:rsid w:val="00573A15"/>
    <w:rsid w:val="005742DF"/>
    <w:rsid w:val="0057495F"/>
    <w:rsid w:val="00574A32"/>
    <w:rsid w:val="00574EEA"/>
    <w:rsid w:val="00575903"/>
    <w:rsid w:val="005767E2"/>
    <w:rsid w:val="00580437"/>
    <w:rsid w:val="005805E6"/>
    <w:rsid w:val="005823C0"/>
    <w:rsid w:val="00583545"/>
    <w:rsid w:val="0058576C"/>
    <w:rsid w:val="00585827"/>
    <w:rsid w:val="005859A9"/>
    <w:rsid w:val="005877C3"/>
    <w:rsid w:val="00591122"/>
    <w:rsid w:val="00591B09"/>
    <w:rsid w:val="00592DCF"/>
    <w:rsid w:val="00594F2A"/>
    <w:rsid w:val="005978AB"/>
    <w:rsid w:val="00597E8A"/>
    <w:rsid w:val="005A39B8"/>
    <w:rsid w:val="005A513C"/>
    <w:rsid w:val="005A5527"/>
    <w:rsid w:val="005A5EDE"/>
    <w:rsid w:val="005A66EA"/>
    <w:rsid w:val="005B0BFC"/>
    <w:rsid w:val="005B0E15"/>
    <w:rsid w:val="005B2D0C"/>
    <w:rsid w:val="005B33E0"/>
    <w:rsid w:val="005B4163"/>
    <w:rsid w:val="005B517E"/>
    <w:rsid w:val="005B5C4E"/>
    <w:rsid w:val="005C213C"/>
    <w:rsid w:val="005C333E"/>
    <w:rsid w:val="005C4187"/>
    <w:rsid w:val="005C41BF"/>
    <w:rsid w:val="005C4B18"/>
    <w:rsid w:val="005C766B"/>
    <w:rsid w:val="005D05E2"/>
    <w:rsid w:val="005D1042"/>
    <w:rsid w:val="005D2D61"/>
    <w:rsid w:val="005D3245"/>
    <w:rsid w:val="005D53A1"/>
    <w:rsid w:val="005D553D"/>
    <w:rsid w:val="005D5CA2"/>
    <w:rsid w:val="005D7949"/>
    <w:rsid w:val="005D7F80"/>
    <w:rsid w:val="005E0DDA"/>
    <w:rsid w:val="005E0DDD"/>
    <w:rsid w:val="005E20E9"/>
    <w:rsid w:val="005E2FF4"/>
    <w:rsid w:val="005E4069"/>
    <w:rsid w:val="005E406C"/>
    <w:rsid w:val="005E40B1"/>
    <w:rsid w:val="005E5145"/>
    <w:rsid w:val="005E5A25"/>
    <w:rsid w:val="005E5C12"/>
    <w:rsid w:val="005E6031"/>
    <w:rsid w:val="005E641D"/>
    <w:rsid w:val="005E660C"/>
    <w:rsid w:val="005E7807"/>
    <w:rsid w:val="005F0626"/>
    <w:rsid w:val="005F094F"/>
    <w:rsid w:val="005F1260"/>
    <w:rsid w:val="005F4021"/>
    <w:rsid w:val="005F5016"/>
    <w:rsid w:val="005F6F2F"/>
    <w:rsid w:val="005F7250"/>
    <w:rsid w:val="005F7FAB"/>
    <w:rsid w:val="00601B5F"/>
    <w:rsid w:val="0060554A"/>
    <w:rsid w:val="00605B72"/>
    <w:rsid w:val="006069B8"/>
    <w:rsid w:val="00607805"/>
    <w:rsid w:val="00610C21"/>
    <w:rsid w:val="00610D58"/>
    <w:rsid w:val="00611376"/>
    <w:rsid w:val="006121E2"/>
    <w:rsid w:val="0061261E"/>
    <w:rsid w:val="00613441"/>
    <w:rsid w:val="0061372B"/>
    <w:rsid w:val="00615265"/>
    <w:rsid w:val="006170C6"/>
    <w:rsid w:val="00617C1D"/>
    <w:rsid w:val="00620481"/>
    <w:rsid w:val="00620C97"/>
    <w:rsid w:val="00620F2A"/>
    <w:rsid w:val="00620F2D"/>
    <w:rsid w:val="00621031"/>
    <w:rsid w:val="006214CB"/>
    <w:rsid w:val="00623076"/>
    <w:rsid w:val="006239AD"/>
    <w:rsid w:val="00623C1F"/>
    <w:rsid w:val="00623F92"/>
    <w:rsid w:val="00625111"/>
    <w:rsid w:val="00626875"/>
    <w:rsid w:val="0062737C"/>
    <w:rsid w:val="006276CE"/>
    <w:rsid w:val="00627FD5"/>
    <w:rsid w:val="006309CB"/>
    <w:rsid w:val="006315F3"/>
    <w:rsid w:val="00631DC6"/>
    <w:rsid w:val="00633050"/>
    <w:rsid w:val="0063451C"/>
    <w:rsid w:val="006354B4"/>
    <w:rsid w:val="00635FA0"/>
    <w:rsid w:val="00641A03"/>
    <w:rsid w:val="00641B96"/>
    <w:rsid w:val="00641C91"/>
    <w:rsid w:val="00641F99"/>
    <w:rsid w:val="006433FF"/>
    <w:rsid w:val="0064430D"/>
    <w:rsid w:val="00644AB2"/>
    <w:rsid w:val="00646AB8"/>
    <w:rsid w:val="00646E35"/>
    <w:rsid w:val="00647469"/>
    <w:rsid w:val="00647838"/>
    <w:rsid w:val="00647A25"/>
    <w:rsid w:val="006514EF"/>
    <w:rsid w:val="006516D6"/>
    <w:rsid w:val="00653055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84C"/>
    <w:rsid w:val="00665B2D"/>
    <w:rsid w:val="0066656A"/>
    <w:rsid w:val="00666741"/>
    <w:rsid w:val="00666A91"/>
    <w:rsid w:val="00666BE1"/>
    <w:rsid w:val="0066733E"/>
    <w:rsid w:val="0067230A"/>
    <w:rsid w:val="00672AB8"/>
    <w:rsid w:val="00673517"/>
    <w:rsid w:val="00673FDF"/>
    <w:rsid w:val="00674ABE"/>
    <w:rsid w:val="00674FA9"/>
    <w:rsid w:val="00675349"/>
    <w:rsid w:val="00675739"/>
    <w:rsid w:val="006779FA"/>
    <w:rsid w:val="006806DD"/>
    <w:rsid w:val="00680ED9"/>
    <w:rsid w:val="00681118"/>
    <w:rsid w:val="0068218A"/>
    <w:rsid w:val="006823A0"/>
    <w:rsid w:val="0068263B"/>
    <w:rsid w:val="006845DF"/>
    <w:rsid w:val="006865A1"/>
    <w:rsid w:val="00690D02"/>
    <w:rsid w:val="006927B2"/>
    <w:rsid w:val="0069281C"/>
    <w:rsid w:val="00694203"/>
    <w:rsid w:val="0069574A"/>
    <w:rsid w:val="00695964"/>
    <w:rsid w:val="00697CC5"/>
    <w:rsid w:val="00697E24"/>
    <w:rsid w:val="006A044A"/>
    <w:rsid w:val="006A20DE"/>
    <w:rsid w:val="006A3A0B"/>
    <w:rsid w:val="006A49F2"/>
    <w:rsid w:val="006A4C83"/>
    <w:rsid w:val="006A6412"/>
    <w:rsid w:val="006A6FBD"/>
    <w:rsid w:val="006B1843"/>
    <w:rsid w:val="006B1DEA"/>
    <w:rsid w:val="006B286B"/>
    <w:rsid w:val="006B3088"/>
    <w:rsid w:val="006B4D50"/>
    <w:rsid w:val="006B6304"/>
    <w:rsid w:val="006B634E"/>
    <w:rsid w:val="006B7F3C"/>
    <w:rsid w:val="006C0D8B"/>
    <w:rsid w:val="006C15BA"/>
    <w:rsid w:val="006C4234"/>
    <w:rsid w:val="006C4BF4"/>
    <w:rsid w:val="006C4D15"/>
    <w:rsid w:val="006C58C4"/>
    <w:rsid w:val="006C59D6"/>
    <w:rsid w:val="006C74C8"/>
    <w:rsid w:val="006D0D84"/>
    <w:rsid w:val="006D17FC"/>
    <w:rsid w:val="006D29EB"/>
    <w:rsid w:val="006D2BBB"/>
    <w:rsid w:val="006D3CD2"/>
    <w:rsid w:val="006D453E"/>
    <w:rsid w:val="006D45F3"/>
    <w:rsid w:val="006D4FF9"/>
    <w:rsid w:val="006D513F"/>
    <w:rsid w:val="006D52BB"/>
    <w:rsid w:val="006D5DD1"/>
    <w:rsid w:val="006E00A5"/>
    <w:rsid w:val="006E11E6"/>
    <w:rsid w:val="006E13EB"/>
    <w:rsid w:val="006E21D4"/>
    <w:rsid w:val="006E3B9D"/>
    <w:rsid w:val="006E3DD6"/>
    <w:rsid w:val="006E42DC"/>
    <w:rsid w:val="006E47DE"/>
    <w:rsid w:val="006E5C7C"/>
    <w:rsid w:val="006E64FD"/>
    <w:rsid w:val="006E6CF3"/>
    <w:rsid w:val="006E6D50"/>
    <w:rsid w:val="006F0392"/>
    <w:rsid w:val="006F0F7E"/>
    <w:rsid w:val="006F1B65"/>
    <w:rsid w:val="006F260F"/>
    <w:rsid w:val="006F3BB3"/>
    <w:rsid w:val="006F4E1C"/>
    <w:rsid w:val="006F5BBF"/>
    <w:rsid w:val="006F6603"/>
    <w:rsid w:val="006F72B7"/>
    <w:rsid w:val="006F7352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C32"/>
    <w:rsid w:val="007127AA"/>
    <w:rsid w:val="00714104"/>
    <w:rsid w:val="007155A7"/>
    <w:rsid w:val="0071734A"/>
    <w:rsid w:val="00721061"/>
    <w:rsid w:val="007211F1"/>
    <w:rsid w:val="00722977"/>
    <w:rsid w:val="00723A17"/>
    <w:rsid w:val="007263F0"/>
    <w:rsid w:val="00726BEB"/>
    <w:rsid w:val="00727738"/>
    <w:rsid w:val="00727E52"/>
    <w:rsid w:val="0073048C"/>
    <w:rsid w:val="0073063C"/>
    <w:rsid w:val="0073102A"/>
    <w:rsid w:val="0073117C"/>
    <w:rsid w:val="00731335"/>
    <w:rsid w:val="007314AD"/>
    <w:rsid w:val="007315EC"/>
    <w:rsid w:val="00731E54"/>
    <w:rsid w:val="00734731"/>
    <w:rsid w:val="00736001"/>
    <w:rsid w:val="007364BD"/>
    <w:rsid w:val="00737F25"/>
    <w:rsid w:val="0074084E"/>
    <w:rsid w:val="00741F29"/>
    <w:rsid w:val="007422E3"/>
    <w:rsid w:val="0074310B"/>
    <w:rsid w:val="00743C05"/>
    <w:rsid w:val="00743CA9"/>
    <w:rsid w:val="00744DE6"/>
    <w:rsid w:val="00744EED"/>
    <w:rsid w:val="00745AF4"/>
    <w:rsid w:val="00746A86"/>
    <w:rsid w:val="00746CEF"/>
    <w:rsid w:val="007475F8"/>
    <w:rsid w:val="00750143"/>
    <w:rsid w:val="007502BA"/>
    <w:rsid w:val="00750543"/>
    <w:rsid w:val="00751867"/>
    <w:rsid w:val="007519EA"/>
    <w:rsid w:val="00751C1B"/>
    <w:rsid w:val="00751CCF"/>
    <w:rsid w:val="0075267C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19BA"/>
    <w:rsid w:val="0076248A"/>
    <w:rsid w:val="0076513D"/>
    <w:rsid w:val="00765E87"/>
    <w:rsid w:val="007662CF"/>
    <w:rsid w:val="007672C3"/>
    <w:rsid w:val="0077372C"/>
    <w:rsid w:val="00775CDC"/>
    <w:rsid w:val="00776768"/>
    <w:rsid w:val="00777A4C"/>
    <w:rsid w:val="0078001E"/>
    <w:rsid w:val="00781D25"/>
    <w:rsid w:val="00782ACD"/>
    <w:rsid w:val="00782D01"/>
    <w:rsid w:val="00782E48"/>
    <w:rsid w:val="00782FD6"/>
    <w:rsid w:val="007852FC"/>
    <w:rsid w:val="00785B12"/>
    <w:rsid w:val="007866DB"/>
    <w:rsid w:val="00787293"/>
    <w:rsid w:val="00787E7B"/>
    <w:rsid w:val="00787F09"/>
    <w:rsid w:val="00790E2A"/>
    <w:rsid w:val="00791575"/>
    <w:rsid w:val="00791DAA"/>
    <w:rsid w:val="00792E9D"/>
    <w:rsid w:val="0079333C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1BD2"/>
    <w:rsid w:val="007A2306"/>
    <w:rsid w:val="007A2645"/>
    <w:rsid w:val="007A3100"/>
    <w:rsid w:val="007A45C8"/>
    <w:rsid w:val="007A4F00"/>
    <w:rsid w:val="007A5069"/>
    <w:rsid w:val="007A5543"/>
    <w:rsid w:val="007A55F0"/>
    <w:rsid w:val="007A63F9"/>
    <w:rsid w:val="007A6A96"/>
    <w:rsid w:val="007A70A4"/>
    <w:rsid w:val="007A77F6"/>
    <w:rsid w:val="007B0C46"/>
    <w:rsid w:val="007B15A3"/>
    <w:rsid w:val="007B1FC9"/>
    <w:rsid w:val="007B226A"/>
    <w:rsid w:val="007B23D3"/>
    <w:rsid w:val="007B32EE"/>
    <w:rsid w:val="007B4372"/>
    <w:rsid w:val="007B4C5D"/>
    <w:rsid w:val="007B6CF0"/>
    <w:rsid w:val="007B715C"/>
    <w:rsid w:val="007B7366"/>
    <w:rsid w:val="007B7B39"/>
    <w:rsid w:val="007C01D2"/>
    <w:rsid w:val="007C0A6E"/>
    <w:rsid w:val="007C2216"/>
    <w:rsid w:val="007C350C"/>
    <w:rsid w:val="007C3627"/>
    <w:rsid w:val="007C367D"/>
    <w:rsid w:val="007C4700"/>
    <w:rsid w:val="007C6DC3"/>
    <w:rsid w:val="007D0171"/>
    <w:rsid w:val="007D078D"/>
    <w:rsid w:val="007D1145"/>
    <w:rsid w:val="007D1259"/>
    <w:rsid w:val="007D2BA7"/>
    <w:rsid w:val="007D37B7"/>
    <w:rsid w:val="007D3DAD"/>
    <w:rsid w:val="007D521A"/>
    <w:rsid w:val="007D5962"/>
    <w:rsid w:val="007D6672"/>
    <w:rsid w:val="007D6ED0"/>
    <w:rsid w:val="007E005B"/>
    <w:rsid w:val="007E3798"/>
    <w:rsid w:val="007E3EC6"/>
    <w:rsid w:val="007E48CA"/>
    <w:rsid w:val="007E5847"/>
    <w:rsid w:val="007E6692"/>
    <w:rsid w:val="007E67E2"/>
    <w:rsid w:val="007E6DCE"/>
    <w:rsid w:val="007E7D7F"/>
    <w:rsid w:val="007F0059"/>
    <w:rsid w:val="007F0331"/>
    <w:rsid w:val="007F07BF"/>
    <w:rsid w:val="007F1891"/>
    <w:rsid w:val="007F1F92"/>
    <w:rsid w:val="007F2B70"/>
    <w:rsid w:val="007F3512"/>
    <w:rsid w:val="007F46B6"/>
    <w:rsid w:val="007F4E32"/>
    <w:rsid w:val="007F4F11"/>
    <w:rsid w:val="007F5B29"/>
    <w:rsid w:val="007F6F52"/>
    <w:rsid w:val="007F79EF"/>
    <w:rsid w:val="00800F3F"/>
    <w:rsid w:val="00802335"/>
    <w:rsid w:val="00803C4C"/>
    <w:rsid w:val="00803DC9"/>
    <w:rsid w:val="00804939"/>
    <w:rsid w:val="0080789E"/>
    <w:rsid w:val="00810A0E"/>
    <w:rsid w:val="00812C06"/>
    <w:rsid w:val="00812F92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519"/>
    <w:rsid w:val="008371CA"/>
    <w:rsid w:val="00837637"/>
    <w:rsid w:val="00840193"/>
    <w:rsid w:val="00841198"/>
    <w:rsid w:val="0084173B"/>
    <w:rsid w:val="00844985"/>
    <w:rsid w:val="00845194"/>
    <w:rsid w:val="00846E49"/>
    <w:rsid w:val="00850023"/>
    <w:rsid w:val="008507F3"/>
    <w:rsid w:val="008509BD"/>
    <w:rsid w:val="00852D23"/>
    <w:rsid w:val="0085351C"/>
    <w:rsid w:val="00855D62"/>
    <w:rsid w:val="00857346"/>
    <w:rsid w:val="00857AAE"/>
    <w:rsid w:val="00860846"/>
    <w:rsid w:val="00860C7D"/>
    <w:rsid w:val="0086136F"/>
    <w:rsid w:val="0086224C"/>
    <w:rsid w:val="00862748"/>
    <w:rsid w:val="00865297"/>
    <w:rsid w:val="0086555D"/>
    <w:rsid w:val="0086580E"/>
    <w:rsid w:val="008661B4"/>
    <w:rsid w:val="00866801"/>
    <w:rsid w:val="00870600"/>
    <w:rsid w:val="008708E0"/>
    <w:rsid w:val="00870B2B"/>
    <w:rsid w:val="008711FC"/>
    <w:rsid w:val="00871808"/>
    <w:rsid w:val="00872E6F"/>
    <w:rsid w:val="00872EA3"/>
    <w:rsid w:val="008769C3"/>
    <w:rsid w:val="00876B30"/>
    <w:rsid w:val="00876B9B"/>
    <w:rsid w:val="00877571"/>
    <w:rsid w:val="00881949"/>
    <w:rsid w:val="00883320"/>
    <w:rsid w:val="00883A62"/>
    <w:rsid w:val="0088459A"/>
    <w:rsid w:val="00884DB3"/>
    <w:rsid w:val="00886114"/>
    <w:rsid w:val="00887EBE"/>
    <w:rsid w:val="00890AA1"/>
    <w:rsid w:val="0089168C"/>
    <w:rsid w:val="008927C6"/>
    <w:rsid w:val="008937E3"/>
    <w:rsid w:val="00893ECA"/>
    <w:rsid w:val="00894C26"/>
    <w:rsid w:val="00895F5A"/>
    <w:rsid w:val="008A05D9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606"/>
    <w:rsid w:val="008B5826"/>
    <w:rsid w:val="008B6473"/>
    <w:rsid w:val="008C04EA"/>
    <w:rsid w:val="008C07A1"/>
    <w:rsid w:val="008C0A20"/>
    <w:rsid w:val="008C1613"/>
    <w:rsid w:val="008C47D1"/>
    <w:rsid w:val="008C5A6A"/>
    <w:rsid w:val="008C632A"/>
    <w:rsid w:val="008C75F0"/>
    <w:rsid w:val="008D0912"/>
    <w:rsid w:val="008D0AD9"/>
    <w:rsid w:val="008D0C48"/>
    <w:rsid w:val="008D14F3"/>
    <w:rsid w:val="008D2413"/>
    <w:rsid w:val="008D25B2"/>
    <w:rsid w:val="008D2BF8"/>
    <w:rsid w:val="008D2CAC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F1CE4"/>
    <w:rsid w:val="008F26A3"/>
    <w:rsid w:val="008F3A9E"/>
    <w:rsid w:val="008F46AD"/>
    <w:rsid w:val="008F473E"/>
    <w:rsid w:val="008F5E6F"/>
    <w:rsid w:val="008F7FCC"/>
    <w:rsid w:val="0090062C"/>
    <w:rsid w:val="00900697"/>
    <w:rsid w:val="00901560"/>
    <w:rsid w:val="00901F11"/>
    <w:rsid w:val="00902303"/>
    <w:rsid w:val="00902831"/>
    <w:rsid w:val="00905AC1"/>
    <w:rsid w:val="0090660F"/>
    <w:rsid w:val="009068E2"/>
    <w:rsid w:val="00906EEB"/>
    <w:rsid w:val="0090791E"/>
    <w:rsid w:val="00907E62"/>
    <w:rsid w:val="00907F30"/>
    <w:rsid w:val="00910032"/>
    <w:rsid w:val="00911007"/>
    <w:rsid w:val="00911DFC"/>
    <w:rsid w:val="0091600D"/>
    <w:rsid w:val="00916E4B"/>
    <w:rsid w:val="00916FBB"/>
    <w:rsid w:val="00916FE7"/>
    <w:rsid w:val="00917317"/>
    <w:rsid w:val="0092130F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6243"/>
    <w:rsid w:val="009367E3"/>
    <w:rsid w:val="00937572"/>
    <w:rsid w:val="00937B81"/>
    <w:rsid w:val="00937BE5"/>
    <w:rsid w:val="0094032F"/>
    <w:rsid w:val="00940F04"/>
    <w:rsid w:val="00941203"/>
    <w:rsid w:val="00941C0B"/>
    <w:rsid w:val="00942964"/>
    <w:rsid w:val="00943DA9"/>
    <w:rsid w:val="00944CA4"/>
    <w:rsid w:val="009450A4"/>
    <w:rsid w:val="00945412"/>
    <w:rsid w:val="00945503"/>
    <w:rsid w:val="00945834"/>
    <w:rsid w:val="00945B90"/>
    <w:rsid w:val="00946A42"/>
    <w:rsid w:val="009503AE"/>
    <w:rsid w:val="00950490"/>
    <w:rsid w:val="00950A70"/>
    <w:rsid w:val="00953882"/>
    <w:rsid w:val="00953C3C"/>
    <w:rsid w:val="00953E41"/>
    <w:rsid w:val="00953F5A"/>
    <w:rsid w:val="00954327"/>
    <w:rsid w:val="0095445E"/>
    <w:rsid w:val="0095636C"/>
    <w:rsid w:val="009572F7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B38"/>
    <w:rsid w:val="00977F5D"/>
    <w:rsid w:val="00977FA2"/>
    <w:rsid w:val="009805F5"/>
    <w:rsid w:val="00981366"/>
    <w:rsid w:val="00981EA8"/>
    <w:rsid w:val="009823D2"/>
    <w:rsid w:val="00982E8F"/>
    <w:rsid w:val="0098309A"/>
    <w:rsid w:val="009844AA"/>
    <w:rsid w:val="0098473F"/>
    <w:rsid w:val="00984A6C"/>
    <w:rsid w:val="009853EA"/>
    <w:rsid w:val="00985A4E"/>
    <w:rsid w:val="0098797A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1FF"/>
    <w:rsid w:val="009A32F3"/>
    <w:rsid w:val="009A701F"/>
    <w:rsid w:val="009A7CFF"/>
    <w:rsid w:val="009B0A56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4FA5"/>
    <w:rsid w:val="009C593A"/>
    <w:rsid w:val="009C65F4"/>
    <w:rsid w:val="009C67BC"/>
    <w:rsid w:val="009C6954"/>
    <w:rsid w:val="009C6E7F"/>
    <w:rsid w:val="009C714C"/>
    <w:rsid w:val="009C7928"/>
    <w:rsid w:val="009D0477"/>
    <w:rsid w:val="009D0CCE"/>
    <w:rsid w:val="009D0E77"/>
    <w:rsid w:val="009D16B3"/>
    <w:rsid w:val="009D2282"/>
    <w:rsid w:val="009D2421"/>
    <w:rsid w:val="009D4681"/>
    <w:rsid w:val="009D5191"/>
    <w:rsid w:val="009D56E6"/>
    <w:rsid w:val="009D5920"/>
    <w:rsid w:val="009D5A37"/>
    <w:rsid w:val="009D6431"/>
    <w:rsid w:val="009D687B"/>
    <w:rsid w:val="009D7006"/>
    <w:rsid w:val="009E08B4"/>
    <w:rsid w:val="009E0B5D"/>
    <w:rsid w:val="009E1076"/>
    <w:rsid w:val="009E52A4"/>
    <w:rsid w:val="009F06B5"/>
    <w:rsid w:val="009F072A"/>
    <w:rsid w:val="009F0E78"/>
    <w:rsid w:val="009F1858"/>
    <w:rsid w:val="009F263B"/>
    <w:rsid w:val="009F363A"/>
    <w:rsid w:val="009F3E9E"/>
    <w:rsid w:val="009F4ED4"/>
    <w:rsid w:val="009F5108"/>
    <w:rsid w:val="009F72EE"/>
    <w:rsid w:val="00A004A0"/>
    <w:rsid w:val="00A009D3"/>
    <w:rsid w:val="00A00EC3"/>
    <w:rsid w:val="00A011DF"/>
    <w:rsid w:val="00A03519"/>
    <w:rsid w:val="00A0447F"/>
    <w:rsid w:val="00A06414"/>
    <w:rsid w:val="00A06606"/>
    <w:rsid w:val="00A06AE4"/>
    <w:rsid w:val="00A07371"/>
    <w:rsid w:val="00A078C3"/>
    <w:rsid w:val="00A103E3"/>
    <w:rsid w:val="00A11383"/>
    <w:rsid w:val="00A11F6B"/>
    <w:rsid w:val="00A1246B"/>
    <w:rsid w:val="00A12E4A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73B"/>
    <w:rsid w:val="00A27BE6"/>
    <w:rsid w:val="00A30366"/>
    <w:rsid w:val="00A30FC6"/>
    <w:rsid w:val="00A31CCB"/>
    <w:rsid w:val="00A32520"/>
    <w:rsid w:val="00A32DBB"/>
    <w:rsid w:val="00A34B68"/>
    <w:rsid w:val="00A34D9F"/>
    <w:rsid w:val="00A36EE8"/>
    <w:rsid w:val="00A404AF"/>
    <w:rsid w:val="00A41E7A"/>
    <w:rsid w:val="00A421D2"/>
    <w:rsid w:val="00A42F5A"/>
    <w:rsid w:val="00A44706"/>
    <w:rsid w:val="00A44FB1"/>
    <w:rsid w:val="00A454A8"/>
    <w:rsid w:val="00A465D3"/>
    <w:rsid w:val="00A50329"/>
    <w:rsid w:val="00A50C6A"/>
    <w:rsid w:val="00A50D54"/>
    <w:rsid w:val="00A51822"/>
    <w:rsid w:val="00A52A50"/>
    <w:rsid w:val="00A54CD9"/>
    <w:rsid w:val="00A5595C"/>
    <w:rsid w:val="00A56D8F"/>
    <w:rsid w:val="00A578C9"/>
    <w:rsid w:val="00A57A75"/>
    <w:rsid w:val="00A6021E"/>
    <w:rsid w:val="00A60673"/>
    <w:rsid w:val="00A617AA"/>
    <w:rsid w:val="00A62F0C"/>
    <w:rsid w:val="00A631B4"/>
    <w:rsid w:val="00A63C4F"/>
    <w:rsid w:val="00A647DE"/>
    <w:rsid w:val="00A654CC"/>
    <w:rsid w:val="00A66C74"/>
    <w:rsid w:val="00A7209E"/>
    <w:rsid w:val="00A74186"/>
    <w:rsid w:val="00A74CEA"/>
    <w:rsid w:val="00A74EFC"/>
    <w:rsid w:val="00A7514A"/>
    <w:rsid w:val="00A75672"/>
    <w:rsid w:val="00A7630C"/>
    <w:rsid w:val="00A77A52"/>
    <w:rsid w:val="00A77FA4"/>
    <w:rsid w:val="00A80669"/>
    <w:rsid w:val="00A81D4C"/>
    <w:rsid w:val="00A82FF5"/>
    <w:rsid w:val="00A831D2"/>
    <w:rsid w:val="00A83627"/>
    <w:rsid w:val="00A85732"/>
    <w:rsid w:val="00A86A68"/>
    <w:rsid w:val="00A877BD"/>
    <w:rsid w:val="00A87A2F"/>
    <w:rsid w:val="00A9139D"/>
    <w:rsid w:val="00A91D89"/>
    <w:rsid w:val="00A922F2"/>
    <w:rsid w:val="00A93BB8"/>
    <w:rsid w:val="00A94551"/>
    <w:rsid w:val="00A946DE"/>
    <w:rsid w:val="00A94A53"/>
    <w:rsid w:val="00A9508D"/>
    <w:rsid w:val="00A96A5B"/>
    <w:rsid w:val="00A96F1E"/>
    <w:rsid w:val="00A97E32"/>
    <w:rsid w:val="00AA2CFB"/>
    <w:rsid w:val="00AA2D58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526D"/>
    <w:rsid w:val="00AB55C7"/>
    <w:rsid w:val="00AB63B8"/>
    <w:rsid w:val="00AB662D"/>
    <w:rsid w:val="00AB6B50"/>
    <w:rsid w:val="00AB7BEA"/>
    <w:rsid w:val="00AC237D"/>
    <w:rsid w:val="00AC2AB7"/>
    <w:rsid w:val="00AC2C75"/>
    <w:rsid w:val="00AC2DE1"/>
    <w:rsid w:val="00AC3345"/>
    <w:rsid w:val="00AC3F55"/>
    <w:rsid w:val="00AC55C9"/>
    <w:rsid w:val="00AC781E"/>
    <w:rsid w:val="00AD05E9"/>
    <w:rsid w:val="00AD0DE4"/>
    <w:rsid w:val="00AD125A"/>
    <w:rsid w:val="00AD3E46"/>
    <w:rsid w:val="00AD4DE2"/>
    <w:rsid w:val="00AD5A0A"/>
    <w:rsid w:val="00AD72C0"/>
    <w:rsid w:val="00AD754E"/>
    <w:rsid w:val="00AD7C75"/>
    <w:rsid w:val="00AE1577"/>
    <w:rsid w:val="00AE16C7"/>
    <w:rsid w:val="00AE1A45"/>
    <w:rsid w:val="00AE1B8A"/>
    <w:rsid w:val="00AE39EF"/>
    <w:rsid w:val="00AE3A32"/>
    <w:rsid w:val="00AE7209"/>
    <w:rsid w:val="00AE7560"/>
    <w:rsid w:val="00AE79B8"/>
    <w:rsid w:val="00AF1789"/>
    <w:rsid w:val="00AF1B9D"/>
    <w:rsid w:val="00AF27ED"/>
    <w:rsid w:val="00AF2A9B"/>
    <w:rsid w:val="00AF3100"/>
    <w:rsid w:val="00AF39FB"/>
    <w:rsid w:val="00AF4343"/>
    <w:rsid w:val="00AF5FB7"/>
    <w:rsid w:val="00AF69C3"/>
    <w:rsid w:val="00AF73D3"/>
    <w:rsid w:val="00B0186E"/>
    <w:rsid w:val="00B022A3"/>
    <w:rsid w:val="00B0268C"/>
    <w:rsid w:val="00B058F3"/>
    <w:rsid w:val="00B07302"/>
    <w:rsid w:val="00B07E42"/>
    <w:rsid w:val="00B10215"/>
    <w:rsid w:val="00B10E3B"/>
    <w:rsid w:val="00B121A7"/>
    <w:rsid w:val="00B121DB"/>
    <w:rsid w:val="00B124E2"/>
    <w:rsid w:val="00B1310E"/>
    <w:rsid w:val="00B132D5"/>
    <w:rsid w:val="00B136DC"/>
    <w:rsid w:val="00B13D83"/>
    <w:rsid w:val="00B1474E"/>
    <w:rsid w:val="00B1517C"/>
    <w:rsid w:val="00B1537F"/>
    <w:rsid w:val="00B20F85"/>
    <w:rsid w:val="00B21102"/>
    <w:rsid w:val="00B21208"/>
    <w:rsid w:val="00B23514"/>
    <w:rsid w:val="00B239B5"/>
    <w:rsid w:val="00B23EB6"/>
    <w:rsid w:val="00B24410"/>
    <w:rsid w:val="00B25CF5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4F94"/>
    <w:rsid w:val="00B3666A"/>
    <w:rsid w:val="00B36718"/>
    <w:rsid w:val="00B37E68"/>
    <w:rsid w:val="00B40038"/>
    <w:rsid w:val="00B40C9F"/>
    <w:rsid w:val="00B42318"/>
    <w:rsid w:val="00B427E2"/>
    <w:rsid w:val="00B430D6"/>
    <w:rsid w:val="00B434E1"/>
    <w:rsid w:val="00B43DF1"/>
    <w:rsid w:val="00B443E5"/>
    <w:rsid w:val="00B44B84"/>
    <w:rsid w:val="00B46281"/>
    <w:rsid w:val="00B46897"/>
    <w:rsid w:val="00B4695B"/>
    <w:rsid w:val="00B504BA"/>
    <w:rsid w:val="00B51596"/>
    <w:rsid w:val="00B518D7"/>
    <w:rsid w:val="00B523AE"/>
    <w:rsid w:val="00B54865"/>
    <w:rsid w:val="00B549FC"/>
    <w:rsid w:val="00B56175"/>
    <w:rsid w:val="00B56208"/>
    <w:rsid w:val="00B568B5"/>
    <w:rsid w:val="00B56971"/>
    <w:rsid w:val="00B57039"/>
    <w:rsid w:val="00B60339"/>
    <w:rsid w:val="00B60D9D"/>
    <w:rsid w:val="00B61898"/>
    <w:rsid w:val="00B702BD"/>
    <w:rsid w:val="00B70523"/>
    <w:rsid w:val="00B70B0D"/>
    <w:rsid w:val="00B71221"/>
    <w:rsid w:val="00B71B43"/>
    <w:rsid w:val="00B71DB8"/>
    <w:rsid w:val="00B73FCA"/>
    <w:rsid w:val="00B744D9"/>
    <w:rsid w:val="00B74E6C"/>
    <w:rsid w:val="00B75406"/>
    <w:rsid w:val="00B76EE7"/>
    <w:rsid w:val="00B77858"/>
    <w:rsid w:val="00B77966"/>
    <w:rsid w:val="00B8043C"/>
    <w:rsid w:val="00B813C8"/>
    <w:rsid w:val="00B83475"/>
    <w:rsid w:val="00B84471"/>
    <w:rsid w:val="00B846E9"/>
    <w:rsid w:val="00B854EF"/>
    <w:rsid w:val="00B85C5C"/>
    <w:rsid w:val="00B861FE"/>
    <w:rsid w:val="00B86E4E"/>
    <w:rsid w:val="00B900F2"/>
    <w:rsid w:val="00B93ABA"/>
    <w:rsid w:val="00B9450F"/>
    <w:rsid w:val="00B960CC"/>
    <w:rsid w:val="00B96315"/>
    <w:rsid w:val="00B9675D"/>
    <w:rsid w:val="00B9724F"/>
    <w:rsid w:val="00B978DF"/>
    <w:rsid w:val="00B979EF"/>
    <w:rsid w:val="00BA3DBB"/>
    <w:rsid w:val="00BA44D7"/>
    <w:rsid w:val="00BA4703"/>
    <w:rsid w:val="00BA4A6A"/>
    <w:rsid w:val="00BA51CA"/>
    <w:rsid w:val="00BA56B4"/>
    <w:rsid w:val="00BA5E58"/>
    <w:rsid w:val="00BA6AA1"/>
    <w:rsid w:val="00BA722C"/>
    <w:rsid w:val="00BA7669"/>
    <w:rsid w:val="00BA7CEE"/>
    <w:rsid w:val="00BB1736"/>
    <w:rsid w:val="00BB32E1"/>
    <w:rsid w:val="00BB6E13"/>
    <w:rsid w:val="00BB7166"/>
    <w:rsid w:val="00BC0604"/>
    <w:rsid w:val="00BC1593"/>
    <w:rsid w:val="00BC1BCB"/>
    <w:rsid w:val="00BC3300"/>
    <w:rsid w:val="00BC73E7"/>
    <w:rsid w:val="00BD0860"/>
    <w:rsid w:val="00BD08D2"/>
    <w:rsid w:val="00BD1537"/>
    <w:rsid w:val="00BD15F9"/>
    <w:rsid w:val="00BD176F"/>
    <w:rsid w:val="00BD1837"/>
    <w:rsid w:val="00BD37A4"/>
    <w:rsid w:val="00BD4476"/>
    <w:rsid w:val="00BD4889"/>
    <w:rsid w:val="00BD5226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B3C"/>
    <w:rsid w:val="00BE10AA"/>
    <w:rsid w:val="00BE23C5"/>
    <w:rsid w:val="00BE3B67"/>
    <w:rsid w:val="00BE42AE"/>
    <w:rsid w:val="00BE4C2E"/>
    <w:rsid w:val="00BE4DD5"/>
    <w:rsid w:val="00BE4FF2"/>
    <w:rsid w:val="00BE525C"/>
    <w:rsid w:val="00BE591B"/>
    <w:rsid w:val="00BE5B3F"/>
    <w:rsid w:val="00BE5C19"/>
    <w:rsid w:val="00BE6DC6"/>
    <w:rsid w:val="00BF15D0"/>
    <w:rsid w:val="00BF1C38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3DAE"/>
    <w:rsid w:val="00C0635D"/>
    <w:rsid w:val="00C06C40"/>
    <w:rsid w:val="00C0728E"/>
    <w:rsid w:val="00C105A2"/>
    <w:rsid w:val="00C11DDB"/>
    <w:rsid w:val="00C120E3"/>
    <w:rsid w:val="00C1306F"/>
    <w:rsid w:val="00C131DC"/>
    <w:rsid w:val="00C14468"/>
    <w:rsid w:val="00C15F52"/>
    <w:rsid w:val="00C160F9"/>
    <w:rsid w:val="00C1646A"/>
    <w:rsid w:val="00C16DB0"/>
    <w:rsid w:val="00C17218"/>
    <w:rsid w:val="00C2042F"/>
    <w:rsid w:val="00C2132D"/>
    <w:rsid w:val="00C2144F"/>
    <w:rsid w:val="00C22E8A"/>
    <w:rsid w:val="00C23079"/>
    <w:rsid w:val="00C23493"/>
    <w:rsid w:val="00C24C9B"/>
    <w:rsid w:val="00C24CA2"/>
    <w:rsid w:val="00C25A06"/>
    <w:rsid w:val="00C27F72"/>
    <w:rsid w:val="00C301B0"/>
    <w:rsid w:val="00C31563"/>
    <w:rsid w:val="00C3263E"/>
    <w:rsid w:val="00C33194"/>
    <w:rsid w:val="00C33F0E"/>
    <w:rsid w:val="00C35BA1"/>
    <w:rsid w:val="00C37209"/>
    <w:rsid w:val="00C37590"/>
    <w:rsid w:val="00C37B37"/>
    <w:rsid w:val="00C4008A"/>
    <w:rsid w:val="00C405B5"/>
    <w:rsid w:val="00C40D80"/>
    <w:rsid w:val="00C41C1E"/>
    <w:rsid w:val="00C43B08"/>
    <w:rsid w:val="00C43F2E"/>
    <w:rsid w:val="00C45F82"/>
    <w:rsid w:val="00C4632B"/>
    <w:rsid w:val="00C476BF"/>
    <w:rsid w:val="00C47704"/>
    <w:rsid w:val="00C51593"/>
    <w:rsid w:val="00C516F1"/>
    <w:rsid w:val="00C51B82"/>
    <w:rsid w:val="00C52523"/>
    <w:rsid w:val="00C52B90"/>
    <w:rsid w:val="00C53203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2E8E"/>
    <w:rsid w:val="00C63330"/>
    <w:rsid w:val="00C64239"/>
    <w:rsid w:val="00C646C4"/>
    <w:rsid w:val="00C655F4"/>
    <w:rsid w:val="00C6631B"/>
    <w:rsid w:val="00C66978"/>
    <w:rsid w:val="00C66AF8"/>
    <w:rsid w:val="00C6705A"/>
    <w:rsid w:val="00C672F2"/>
    <w:rsid w:val="00C7024A"/>
    <w:rsid w:val="00C725FE"/>
    <w:rsid w:val="00C7355D"/>
    <w:rsid w:val="00C74AE5"/>
    <w:rsid w:val="00C74D43"/>
    <w:rsid w:val="00C762DB"/>
    <w:rsid w:val="00C76902"/>
    <w:rsid w:val="00C80E46"/>
    <w:rsid w:val="00C8272A"/>
    <w:rsid w:val="00C83399"/>
    <w:rsid w:val="00C839F8"/>
    <w:rsid w:val="00C83A8A"/>
    <w:rsid w:val="00C842F0"/>
    <w:rsid w:val="00C8436F"/>
    <w:rsid w:val="00C85183"/>
    <w:rsid w:val="00C85730"/>
    <w:rsid w:val="00C85996"/>
    <w:rsid w:val="00C86568"/>
    <w:rsid w:val="00C87808"/>
    <w:rsid w:val="00C908D9"/>
    <w:rsid w:val="00C918B0"/>
    <w:rsid w:val="00C93916"/>
    <w:rsid w:val="00C94B3E"/>
    <w:rsid w:val="00C94DE5"/>
    <w:rsid w:val="00C953A7"/>
    <w:rsid w:val="00C957FF"/>
    <w:rsid w:val="00C96B74"/>
    <w:rsid w:val="00CA01E9"/>
    <w:rsid w:val="00CA1746"/>
    <w:rsid w:val="00CA2375"/>
    <w:rsid w:val="00CA3912"/>
    <w:rsid w:val="00CA39D2"/>
    <w:rsid w:val="00CA4752"/>
    <w:rsid w:val="00CA5226"/>
    <w:rsid w:val="00CA5417"/>
    <w:rsid w:val="00CB00AA"/>
    <w:rsid w:val="00CB0C82"/>
    <w:rsid w:val="00CB0D2D"/>
    <w:rsid w:val="00CB219F"/>
    <w:rsid w:val="00CB22CA"/>
    <w:rsid w:val="00CB2882"/>
    <w:rsid w:val="00CB4750"/>
    <w:rsid w:val="00CB47B5"/>
    <w:rsid w:val="00CB5526"/>
    <w:rsid w:val="00CB7677"/>
    <w:rsid w:val="00CC0171"/>
    <w:rsid w:val="00CC1D3E"/>
    <w:rsid w:val="00CC27D0"/>
    <w:rsid w:val="00CC4C92"/>
    <w:rsid w:val="00CC5402"/>
    <w:rsid w:val="00CC56EE"/>
    <w:rsid w:val="00CC6B3D"/>
    <w:rsid w:val="00CC6B67"/>
    <w:rsid w:val="00CC6D7C"/>
    <w:rsid w:val="00CC72FD"/>
    <w:rsid w:val="00CC7BF1"/>
    <w:rsid w:val="00CD0328"/>
    <w:rsid w:val="00CD0795"/>
    <w:rsid w:val="00CD334B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6825"/>
    <w:rsid w:val="00CF7DDF"/>
    <w:rsid w:val="00D0033A"/>
    <w:rsid w:val="00D0040C"/>
    <w:rsid w:val="00D00A18"/>
    <w:rsid w:val="00D00F3A"/>
    <w:rsid w:val="00D017C2"/>
    <w:rsid w:val="00D01F5B"/>
    <w:rsid w:val="00D02237"/>
    <w:rsid w:val="00D03BF7"/>
    <w:rsid w:val="00D046C2"/>
    <w:rsid w:val="00D04791"/>
    <w:rsid w:val="00D04BD8"/>
    <w:rsid w:val="00D050AF"/>
    <w:rsid w:val="00D07027"/>
    <w:rsid w:val="00D073B2"/>
    <w:rsid w:val="00D0781B"/>
    <w:rsid w:val="00D11353"/>
    <w:rsid w:val="00D11707"/>
    <w:rsid w:val="00D1188F"/>
    <w:rsid w:val="00D124CF"/>
    <w:rsid w:val="00D130EE"/>
    <w:rsid w:val="00D15276"/>
    <w:rsid w:val="00D1544C"/>
    <w:rsid w:val="00D16375"/>
    <w:rsid w:val="00D165D4"/>
    <w:rsid w:val="00D17EEF"/>
    <w:rsid w:val="00D20454"/>
    <w:rsid w:val="00D22214"/>
    <w:rsid w:val="00D22677"/>
    <w:rsid w:val="00D2358B"/>
    <w:rsid w:val="00D242BF"/>
    <w:rsid w:val="00D25233"/>
    <w:rsid w:val="00D25907"/>
    <w:rsid w:val="00D27EBA"/>
    <w:rsid w:val="00D300A6"/>
    <w:rsid w:val="00D312A8"/>
    <w:rsid w:val="00D315FB"/>
    <w:rsid w:val="00D31BB4"/>
    <w:rsid w:val="00D32514"/>
    <w:rsid w:val="00D329E3"/>
    <w:rsid w:val="00D3337A"/>
    <w:rsid w:val="00D337EC"/>
    <w:rsid w:val="00D34BED"/>
    <w:rsid w:val="00D34F6E"/>
    <w:rsid w:val="00D352F3"/>
    <w:rsid w:val="00D36839"/>
    <w:rsid w:val="00D36D7D"/>
    <w:rsid w:val="00D37878"/>
    <w:rsid w:val="00D37F40"/>
    <w:rsid w:val="00D40995"/>
    <w:rsid w:val="00D4158F"/>
    <w:rsid w:val="00D420EB"/>
    <w:rsid w:val="00D45CD0"/>
    <w:rsid w:val="00D46535"/>
    <w:rsid w:val="00D46A77"/>
    <w:rsid w:val="00D478BD"/>
    <w:rsid w:val="00D47A14"/>
    <w:rsid w:val="00D50BF7"/>
    <w:rsid w:val="00D5212F"/>
    <w:rsid w:val="00D525D2"/>
    <w:rsid w:val="00D5278A"/>
    <w:rsid w:val="00D528E9"/>
    <w:rsid w:val="00D53083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3D5"/>
    <w:rsid w:val="00D627A1"/>
    <w:rsid w:val="00D627C8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A4B"/>
    <w:rsid w:val="00D75DEE"/>
    <w:rsid w:val="00D7689E"/>
    <w:rsid w:val="00D777CE"/>
    <w:rsid w:val="00D8065F"/>
    <w:rsid w:val="00D80A0F"/>
    <w:rsid w:val="00D80C58"/>
    <w:rsid w:val="00D81122"/>
    <w:rsid w:val="00D81C64"/>
    <w:rsid w:val="00D836A5"/>
    <w:rsid w:val="00D83878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724B"/>
    <w:rsid w:val="00D97B6E"/>
    <w:rsid w:val="00DA07CE"/>
    <w:rsid w:val="00DA0DBD"/>
    <w:rsid w:val="00DA29AA"/>
    <w:rsid w:val="00DA3D4E"/>
    <w:rsid w:val="00DA4098"/>
    <w:rsid w:val="00DA40B4"/>
    <w:rsid w:val="00DA43BE"/>
    <w:rsid w:val="00DA50F0"/>
    <w:rsid w:val="00DA5844"/>
    <w:rsid w:val="00DA78EE"/>
    <w:rsid w:val="00DB0BE6"/>
    <w:rsid w:val="00DB0EA3"/>
    <w:rsid w:val="00DB111B"/>
    <w:rsid w:val="00DB1540"/>
    <w:rsid w:val="00DB2119"/>
    <w:rsid w:val="00DB24FC"/>
    <w:rsid w:val="00DB339E"/>
    <w:rsid w:val="00DB6021"/>
    <w:rsid w:val="00DB64AE"/>
    <w:rsid w:val="00DB79BF"/>
    <w:rsid w:val="00DB7FDA"/>
    <w:rsid w:val="00DC035E"/>
    <w:rsid w:val="00DC05C5"/>
    <w:rsid w:val="00DC1F7E"/>
    <w:rsid w:val="00DC2A63"/>
    <w:rsid w:val="00DC2B11"/>
    <w:rsid w:val="00DC2C49"/>
    <w:rsid w:val="00DC4147"/>
    <w:rsid w:val="00DC4239"/>
    <w:rsid w:val="00DC6AD9"/>
    <w:rsid w:val="00DC6C2D"/>
    <w:rsid w:val="00DC7178"/>
    <w:rsid w:val="00DC72BC"/>
    <w:rsid w:val="00DC77B1"/>
    <w:rsid w:val="00DD0498"/>
    <w:rsid w:val="00DD1050"/>
    <w:rsid w:val="00DD1244"/>
    <w:rsid w:val="00DD15C0"/>
    <w:rsid w:val="00DD1808"/>
    <w:rsid w:val="00DD2046"/>
    <w:rsid w:val="00DD37EF"/>
    <w:rsid w:val="00DD4582"/>
    <w:rsid w:val="00DD5E3C"/>
    <w:rsid w:val="00DD5FE7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DF7AEA"/>
    <w:rsid w:val="00E00340"/>
    <w:rsid w:val="00E0110F"/>
    <w:rsid w:val="00E01112"/>
    <w:rsid w:val="00E01452"/>
    <w:rsid w:val="00E01C2D"/>
    <w:rsid w:val="00E02E54"/>
    <w:rsid w:val="00E02EAA"/>
    <w:rsid w:val="00E03DE1"/>
    <w:rsid w:val="00E040A9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6C0B"/>
    <w:rsid w:val="00E17AF5"/>
    <w:rsid w:val="00E20105"/>
    <w:rsid w:val="00E20314"/>
    <w:rsid w:val="00E204E5"/>
    <w:rsid w:val="00E20F3D"/>
    <w:rsid w:val="00E21B98"/>
    <w:rsid w:val="00E22785"/>
    <w:rsid w:val="00E234A5"/>
    <w:rsid w:val="00E26463"/>
    <w:rsid w:val="00E26698"/>
    <w:rsid w:val="00E26C2A"/>
    <w:rsid w:val="00E30166"/>
    <w:rsid w:val="00E304D3"/>
    <w:rsid w:val="00E3101B"/>
    <w:rsid w:val="00E3290F"/>
    <w:rsid w:val="00E3337A"/>
    <w:rsid w:val="00E336EE"/>
    <w:rsid w:val="00E343CA"/>
    <w:rsid w:val="00E34672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386D"/>
    <w:rsid w:val="00E43A6A"/>
    <w:rsid w:val="00E45F0E"/>
    <w:rsid w:val="00E45FE8"/>
    <w:rsid w:val="00E46518"/>
    <w:rsid w:val="00E47640"/>
    <w:rsid w:val="00E501D8"/>
    <w:rsid w:val="00E50B3B"/>
    <w:rsid w:val="00E50CE7"/>
    <w:rsid w:val="00E50F97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1E61"/>
    <w:rsid w:val="00E72DB6"/>
    <w:rsid w:val="00E7491A"/>
    <w:rsid w:val="00E76210"/>
    <w:rsid w:val="00E805C2"/>
    <w:rsid w:val="00E80B34"/>
    <w:rsid w:val="00E8141F"/>
    <w:rsid w:val="00E82598"/>
    <w:rsid w:val="00E82D3F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6EC"/>
    <w:rsid w:val="00E94D20"/>
    <w:rsid w:val="00E964C3"/>
    <w:rsid w:val="00E96887"/>
    <w:rsid w:val="00E97039"/>
    <w:rsid w:val="00E97046"/>
    <w:rsid w:val="00EA0592"/>
    <w:rsid w:val="00EA0BF0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1880"/>
    <w:rsid w:val="00EB2900"/>
    <w:rsid w:val="00EB35FE"/>
    <w:rsid w:val="00EB42F8"/>
    <w:rsid w:val="00EB4316"/>
    <w:rsid w:val="00EB5D5C"/>
    <w:rsid w:val="00EB74BD"/>
    <w:rsid w:val="00EC0351"/>
    <w:rsid w:val="00EC049F"/>
    <w:rsid w:val="00EC123F"/>
    <w:rsid w:val="00EC167E"/>
    <w:rsid w:val="00EC1B1F"/>
    <w:rsid w:val="00EC1F30"/>
    <w:rsid w:val="00EC204A"/>
    <w:rsid w:val="00EC3497"/>
    <w:rsid w:val="00EC3FEC"/>
    <w:rsid w:val="00EC46D5"/>
    <w:rsid w:val="00EC4B03"/>
    <w:rsid w:val="00EC5ACA"/>
    <w:rsid w:val="00EC6099"/>
    <w:rsid w:val="00EC660E"/>
    <w:rsid w:val="00EC718D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03E"/>
    <w:rsid w:val="00ED485F"/>
    <w:rsid w:val="00ED48BA"/>
    <w:rsid w:val="00ED4AAB"/>
    <w:rsid w:val="00ED630C"/>
    <w:rsid w:val="00EE00BE"/>
    <w:rsid w:val="00EE33F6"/>
    <w:rsid w:val="00EE39C1"/>
    <w:rsid w:val="00EE3CCF"/>
    <w:rsid w:val="00EE44FF"/>
    <w:rsid w:val="00EE567C"/>
    <w:rsid w:val="00EE5A0C"/>
    <w:rsid w:val="00EE7877"/>
    <w:rsid w:val="00EF0869"/>
    <w:rsid w:val="00EF08B1"/>
    <w:rsid w:val="00EF0BF4"/>
    <w:rsid w:val="00EF10E0"/>
    <w:rsid w:val="00EF6417"/>
    <w:rsid w:val="00EF6AAC"/>
    <w:rsid w:val="00EF79D8"/>
    <w:rsid w:val="00F0045D"/>
    <w:rsid w:val="00F0092C"/>
    <w:rsid w:val="00F021B7"/>
    <w:rsid w:val="00F0335C"/>
    <w:rsid w:val="00F05B64"/>
    <w:rsid w:val="00F05D7A"/>
    <w:rsid w:val="00F100E1"/>
    <w:rsid w:val="00F107CB"/>
    <w:rsid w:val="00F1269D"/>
    <w:rsid w:val="00F15271"/>
    <w:rsid w:val="00F154D3"/>
    <w:rsid w:val="00F17F65"/>
    <w:rsid w:val="00F2027E"/>
    <w:rsid w:val="00F203E5"/>
    <w:rsid w:val="00F212E9"/>
    <w:rsid w:val="00F215CA"/>
    <w:rsid w:val="00F21C17"/>
    <w:rsid w:val="00F22681"/>
    <w:rsid w:val="00F22791"/>
    <w:rsid w:val="00F22996"/>
    <w:rsid w:val="00F23DCC"/>
    <w:rsid w:val="00F2465A"/>
    <w:rsid w:val="00F24EFA"/>
    <w:rsid w:val="00F2555E"/>
    <w:rsid w:val="00F25854"/>
    <w:rsid w:val="00F25D27"/>
    <w:rsid w:val="00F267D4"/>
    <w:rsid w:val="00F304C2"/>
    <w:rsid w:val="00F30EDC"/>
    <w:rsid w:val="00F31102"/>
    <w:rsid w:val="00F314AA"/>
    <w:rsid w:val="00F32132"/>
    <w:rsid w:val="00F41270"/>
    <w:rsid w:val="00F415E7"/>
    <w:rsid w:val="00F41B40"/>
    <w:rsid w:val="00F421B1"/>
    <w:rsid w:val="00F424F9"/>
    <w:rsid w:val="00F42506"/>
    <w:rsid w:val="00F44153"/>
    <w:rsid w:val="00F44D5E"/>
    <w:rsid w:val="00F44F90"/>
    <w:rsid w:val="00F45022"/>
    <w:rsid w:val="00F453F1"/>
    <w:rsid w:val="00F464F9"/>
    <w:rsid w:val="00F47363"/>
    <w:rsid w:val="00F4761A"/>
    <w:rsid w:val="00F50513"/>
    <w:rsid w:val="00F50833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48B4"/>
    <w:rsid w:val="00F6545D"/>
    <w:rsid w:val="00F67822"/>
    <w:rsid w:val="00F67B20"/>
    <w:rsid w:val="00F67B45"/>
    <w:rsid w:val="00F70703"/>
    <w:rsid w:val="00F70D59"/>
    <w:rsid w:val="00F70E36"/>
    <w:rsid w:val="00F717C9"/>
    <w:rsid w:val="00F73397"/>
    <w:rsid w:val="00F75D89"/>
    <w:rsid w:val="00F76F51"/>
    <w:rsid w:val="00F82817"/>
    <w:rsid w:val="00F86057"/>
    <w:rsid w:val="00F876C0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6BC8"/>
    <w:rsid w:val="00F976DA"/>
    <w:rsid w:val="00FA005D"/>
    <w:rsid w:val="00FA06BA"/>
    <w:rsid w:val="00FA0803"/>
    <w:rsid w:val="00FA0CF9"/>
    <w:rsid w:val="00FA1014"/>
    <w:rsid w:val="00FA283C"/>
    <w:rsid w:val="00FA2C23"/>
    <w:rsid w:val="00FA38C9"/>
    <w:rsid w:val="00FA3BDF"/>
    <w:rsid w:val="00FA63F7"/>
    <w:rsid w:val="00FA6F5C"/>
    <w:rsid w:val="00FA75C6"/>
    <w:rsid w:val="00FB06FE"/>
    <w:rsid w:val="00FB072A"/>
    <w:rsid w:val="00FB0933"/>
    <w:rsid w:val="00FB0F86"/>
    <w:rsid w:val="00FB1E15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2543"/>
    <w:rsid w:val="00FC2762"/>
    <w:rsid w:val="00FC39C3"/>
    <w:rsid w:val="00FC3CDD"/>
    <w:rsid w:val="00FC4373"/>
    <w:rsid w:val="00FC4380"/>
    <w:rsid w:val="00FC48A5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E1A12"/>
    <w:rsid w:val="00FE271C"/>
    <w:rsid w:val="00FE2766"/>
    <w:rsid w:val="00FE3BC5"/>
    <w:rsid w:val="00FE4248"/>
    <w:rsid w:val="00FE4A3E"/>
    <w:rsid w:val="00FE4F49"/>
    <w:rsid w:val="00FE60BA"/>
    <w:rsid w:val="00FE61C3"/>
    <w:rsid w:val="00FE6322"/>
    <w:rsid w:val="00FE7A51"/>
    <w:rsid w:val="00FE7EAB"/>
    <w:rsid w:val="00FF0C5A"/>
    <w:rsid w:val="00FF1427"/>
    <w:rsid w:val="00FF3E4D"/>
    <w:rsid w:val="00FF5BC7"/>
    <w:rsid w:val="00FF604B"/>
    <w:rsid w:val="00F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>
      <o:colormru v:ext="edit" colors="#009bcc"/>
    </o:shapedefaults>
    <o:shapelayout v:ext="edit">
      <o:idmap v:ext="edit" data="1"/>
    </o:shapelayout>
  </w:shapeDefaults>
  <w:decimalSymbol w:val=","/>
  <w:listSeparator w:val=";"/>
  <w15:docId w15:val="{B1589142-6D5E-4E3A-82A2-E738F0305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344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Titre1">
    <w:name w:val="heading 1"/>
    <w:aliases w:val="H1,HD1"/>
    <w:basedOn w:val="Normal"/>
    <w:next w:val="Titre2"/>
    <w:link w:val="Titre1Car"/>
    <w:uiPriority w:val="9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Titre2">
    <w:name w:val="heading 2"/>
    <w:aliases w:val="H2"/>
    <w:basedOn w:val="Normal"/>
    <w:next w:val="Normal"/>
    <w:link w:val="Titre2Car"/>
    <w:qFormat/>
    <w:rsid w:val="00821966"/>
    <w:pPr>
      <w:keepNext/>
      <w:numPr>
        <w:ilvl w:val="1"/>
        <w:numId w:val="1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Titre3">
    <w:name w:val="heading 3"/>
    <w:aliases w:val="H3"/>
    <w:basedOn w:val="Normal"/>
    <w:next w:val="Normal"/>
    <w:qFormat/>
    <w:rsid w:val="00E92A17"/>
    <w:pPr>
      <w:keepNext/>
      <w:numPr>
        <w:ilvl w:val="2"/>
        <w:numId w:val="1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Titre4">
    <w:name w:val="heading 4"/>
    <w:aliases w:val="H4"/>
    <w:basedOn w:val="Normal"/>
    <w:next w:val="Normal"/>
    <w:link w:val="Titre4Car"/>
    <w:qFormat/>
    <w:rsid w:val="00E92A17"/>
    <w:pPr>
      <w:keepNext/>
      <w:spacing w:before="180"/>
      <w:outlineLvl w:val="3"/>
    </w:pPr>
    <w:rPr>
      <w:b/>
      <w:bCs/>
      <w:color w:val="000000" w:themeColor="text1"/>
    </w:rPr>
  </w:style>
  <w:style w:type="paragraph" w:styleId="Titre5">
    <w:name w:val="heading 5"/>
    <w:aliases w:val="H5"/>
    <w:basedOn w:val="Normal"/>
    <w:next w:val="Normal"/>
    <w:qFormat/>
    <w:rsid w:val="00D7689E"/>
    <w:pPr>
      <w:keepNext/>
      <w:spacing w:before="160"/>
      <w:outlineLvl w:val="4"/>
    </w:pPr>
    <w:rPr>
      <w:i/>
      <w:iCs/>
      <w:color w:val="004D66" w:themeColor="text2" w:themeShade="80"/>
    </w:rPr>
  </w:style>
  <w:style w:type="paragraph" w:styleId="Titre6">
    <w:name w:val="heading 6"/>
    <w:basedOn w:val="Normal"/>
    <w:next w:val="Normal"/>
    <w:qFormat/>
    <w:rsid w:val="00D7689E"/>
    <w:pPr>
      <w:keepNext/>
      <w:keepLines/>
      <w:outlineLvl w:val="5"/>
    </w:pPr>
    <w:rPr>
      <w:color w:val="004D66" w:themeColor="text2" w:themeShade="80"/>
      <w:u w:val="single"/>
    </w:rPr>
  </w:style>
  <w:style w:type="paragraph" w:styleId="Titre7">
    <w:name w:val="heading 7"/>
    <w:basedOn w:val="Normal"/>
    <w:next w:val="Normal"/>
    <w:qFormat/>
    <w:rsid w:val="00ED3857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qFormat/>
    <w:rsid w:val="00ED3857"/>
    <w:pPr>
      <w:spacing w:after="120"/>
      <w:outlineLvl w:val="7"/>
    </w:pPr>
    <w:rPr>
      <w:b/>
      <w:bCs/>
      <w:smallCaps/>
    </w:rPr>
  </w:style>
  <w:style w:type="paragraph" w:styleId="Titre9">
    <w:name w:val="heading 9"/>
    <w:basedOn w:val="Normal"/>
    <w:next w:val="Normal"/>
    <w:qFormat/>
    <w:rsid w:val="00ED3857"/>
    <w:pPr>
      <w:spacing w:before="240" w:after="60"/>
      <w:outlineLvl w:val="8"/>
    </w:pPr>
    <w:rPr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,HD1 Car"/>
    <w:basedOn w:val="Policepardfaut"/>
    <w:link w:val="Titre1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Textedebulles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qFormat/>
    <w:rsid w:val="00ED3857"/>
    <w:rPr>
      <w:b/>
      <w:bCs/>
    </w:rPr>
  </w:style>
  <w:style w:type="character" w:styleId="Marquedecommentaire">
    <w:name w:val="annotation reference"/>
    <w:basedOn w:val="Policepardfaut"/>
    <w:semiHidden/>
    <w:rsid w:val="00ED3857"/>
    <w:rPr>
      <w:sz w:val="16"/>
      <w:szCs w:val="16"/>
    </w:rPr>
  </w:style>
  <w:style w:type="paragraph" w:styleId="Commentaire">
    <w:name w:val="annotation text"/>
    <w:basedOn w:val="Normal"/>
    <w:semiHidden/>
    <w:rsid w:val="00ED3857"/>
    <w:rPr>
      <w:rFonts w:ascii="Times New Roman" w:hAnsi="Times New Roman"/>
    </w:rPr>
  </w:style>
  <w:style w:type="paragraph" w:styleId="Objetducommentaire">
    <w:name w:val="annotation subject"/>
    <w:basedOn w:val="Commentaire"/>
    <w:next w:val="Commentaire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Titre1"/>
    <w:rsid w:val="00ED3857"/>
    <w:pPr>
      <w:spacing w:after="400"/>
    </w:pPr>
  </w:style>
  <w:style w:type="character" w:styleId="lev">
    <w:name w:val="Strong"/>
    <w:basedOn w:val="Policepardfaut"/>
    <w:uiPriority w:val="22"/>
    <w:qFormat/>
    <w:rsid w:val="00ED3857"/>
    <w:rPr>
      <w:b/>
      <w:bCs/>
      <w:color w:val="009BCC"/>
    </w:rPr>
  </w:style>
  <w:style w:type="paragraph" w:styleId="Pieddepage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Appelnotedebasdep">
    <w:name w:val="footnote reference"/>
    <w:basedOn w:val="Policepardfaut"/>
    <w:semiHidden/>
    <w:rsid w:val="00ED3857"/>
    <w:rPr>
      <w:vertAlign w:val="superscript"/>
    </w:rPr>
  </w:style>
  <w:style w:type="paragraph" w:styleId="Notedebasdepage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En-tte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Lienhypertexte">
    <w:name w:val="Hyperlink"/>
    <w:basedOn w:val="Policepardfaut"/>
    <w:uiPriority w:val="99"/>
    <w:rsid w:val="00821966"/>
    <w:rPr>
      <w:color w:val="FFBC1D" w:themeColor="accent1"/>
      <w:u w:val="single"/>
    </w:rPr>
  </w:style>
  <w:style w:type="paragraph" w:styleId="Listepuces">
    <w:name w:val="List Bullet"/>
    <w:basedOn w:val="Normal"/>
    <w:link w:val="ListepucesC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epucesCar">
    <w:name w:val="Liste à puces Car"/>
    <w:basedOn w:val="Policepardfaut"/>
    <w:link w:val="Listepuces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Policepardfau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Policepardfaut"/>
    <w:link w:val="TableBullets"/>
    <w:rsid w:val="00AF1789"/>
    <w:rPr>
      <w:rFonts w:ascii="Arial" w:eastAsia="Arial" w:hAnsi="Arial" w:cs="Arial"/>
      <w:lang w:val="en-GB"/>
    </w:rPr>
  </w:style>
  <w:style w:type="paragraph" w:styleId="TM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M1">
    <w:name w:val="toc 1"/>
    <w:basedOn w:val="Normal"/>
    <w:next w:val="Normal"/>
    <w:autoRedefine/>
    <w:uiPriority w:val="39"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M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M3">
    <w:name w:val="toc 3"/>
    <w:basedOn w:val="TM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M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M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M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M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M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epuces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epuces2">
    <w:name w:val="List Bullet 2"/>
    <w:basedOn w:val="Normal"/>
    <w:link w:val="Listepuces2C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epuces2Car">
    <w:name w:val="Liste à puces 2 Car"/>
    <w:basedOn w:val="Policepardfaut"/>
    <w:link w:val="Listepuces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epuces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epuces2Car"/>
    <w:link w:val="ListBullet2Space"/>
    <w:rsid w:val="00AF1789"/>
    <w:rPr>
      <w:rFonts w:ascii="Arial" w:hAnsi="Arial" w:cs="Arial"/>
      <w:color w:val="000000"/>
      <w:lang w:val="en-GB"/>
    </w:rPr>
  </w:style>
  <w:style w:type="paragraph" w:styleId="Listepuces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epuces3"/>
    <w:rsid w:val="00ED3857"/>
    <w:pPr>
      <w:numPr>
        <w:numId w:val="0"/>
      </w:numPr>
      <w:spacing w:after="240"/>
    </w:pPr>
  </w:style>
  <w:style w:type="paragraph" w:styleId="Tabledesillustration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Policepardfau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Policepardfau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Policepardfau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eastAsia="Arial" w:hAnsi="Arial Narrow" w:cs="Arial"/>
      <w:b/>
      <w:bCs/>
      <w:color w:val="000000" w:themeColor="text1"/>
      <w:sz w:val="36"/>
      <w:szCs w:val="44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auNormal"/>
    <w:rsid w:val="00ED3857"/>
    <w:rPr>
      <w:rFonts w:ascii="Arial" w:hAnsi="Arial"/>
    </w:rPr>
    <w:tblPr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auNormal"/>
    <w:rsid w:val="00ED3857"/>
    <w:rPr>
      <w:rFonts w:ascii="Arial" w:hAnsi="Arial"/>
    </w:rPr>
    <w:tblPr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Policepardfau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Explorateurdedocuments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Lienhypertextesuivivisit">
    <w:name w:val="FollowedHyperlink"/>
    <w:basedOn w:val="Policepardfaut"/>
    <w:rsid w:val="00ED3857"/>
    <w:rPr>
      <w:rFonts w:ascii="Arial Narrow" w:hAnsi="Arial Narrow"/>
      <w:color w:val="800080"/>
      <w:u w:val="single"/>
    </w:rPr>
  </w:style>
  <w:style w:type="character" w:styleId="Numrodepage">
    <w:name w:val="page number"/>
    <w:basedOn w:val="Policepardfau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r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Grilledutableau">
    <w:name w:val="Table Grid"/>
    <w:basedOn w:val="TableauNormal"/>
    <w:rsid w:val="00ED3857"/>
    <w:pPr>
      <w:kinsoku w:val="0"/>
      <w:spacing w:before="120" w:line="264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Policepardfau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Titre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auNormal"/>
    <w:rsid w:val="000E2C5C"/>
    <w:rPr>
      <w:rFonts w:ascii="Arial" w:hAnsi="Arial"/>
    </w:rPr>
    <w:tblPr>
      <w:tblBorders>
        <w:bottom w:val="single" w:sz="4" w:space="0" w:color="009BCB"/>
        <w:insideH w:val="single" w:sz="4" w:space="0" w:color="80CBE6"/>
      </w:tblBorders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Titre4Car">
    <w:name w:val="Titre 4 Car"/>
    <w:aliases w:val="H4 Car"/>
    <w:basedOn w:val="Policepardfaut"/>
    <w:link w:val="Titre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Titre2Car">
    <w:name w:val="Titre 2 Car"/>
    <w:aliases w:val="H2 Car"/>
    <w:basedOn w:val="Policepardfaut"/>
    <w:link w:val="Titre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Corpsdetexte">
    <w:name w:val="Body Text"/>
    <w:basedOn w:val="Normal"/>
    <w:link w:val="CorpsdetexteCar"/>
    <w:rsid w:val="00264A28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264A28"/>
    <w:rPr>
      <w:rFonts w:ascii="Arial" w:eastAsia="Arial" w:hAnsi="Arial" w:cs="Arial"/>
      <w:lang w:val="en-GB"/>
    </w:rPr>
  </w:style>
  <w:style w:type="paragraph" w:styleId="Liste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Corpsdetexte2">
    <w:name w:val="Body Text 2"/>
    <w:basedOn w:val="Normal"/>
    <w:link w:val="Corpsdetexte2C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Corpsdetexte2Car">
    <w:name w:val="Corps de texte 2 Car"/>
    <w:basedOn w:val="Policepardfaut"/>
    <w:link w:val="Corpsdetexte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e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e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e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Corpsdetexte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Titre1"/>
    <w:qFormat/>
    <w:rsid w:val="00D4158F"/>
    <w:pPr>
      <w:numPr>
        <w:numId w:val="0"/>
      </w:numPr>
      <w:pBdr>
        <w:bottom w:val="none" w:sz="0" w:space="0" w:color="auto"/>
      </w:pBdr>
      <w:spacing w:before="480"/>
    </w:pPr>
    <w:rPr>
      <w:sz w:val="40"/>
      <w:lang w:val="en-US"/>
    </w:rPr>
  </w:style>
  <w:style w:type="paragraph" w:customStyle="1" w:styleId="IS-Heading2">
    <w:name w:val="IS - Heading 2"/>
    <w:basedOn w:val="Titre2"/>
    <w:qFormat/>
    <w:rsid w:val="00D4158F"/>
    <w:pPr>
      <w:numPr>
        <w:ilvl w:val="0"/>
        <w:numId w:val="23"/>
      </w:numPr>
    </w:pPr>
    <w:rPr>
      <w:color w:val="009BCC" w:themeColor="text2"/>
      <w:sz w:val="32"/>
      <w:lang w:val="en-US"/>
    </w:rPr>
  </w:style>
  <w:style w:type="paragraph" w:customStyle="1" w:styleId="IS-Heading3">
    <w:name w:val="IS - Heading 3"/>
    <w:basedOn w:val="Titre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Corpsdetexte"/>
    <w:qFormat/>
    <w:rsid w:val="004D2433"/>
    <w:rPr>
      <w:color w:val="000000" w:themeColor="text1"/>
    </w:rPr>
  </w:style>
  <w:style w:type="paragraph" w:customStyle="1" w:styleId="IS-Heading4">
    <w:name w:val="IS - Heading 4"/>
    <w:basedOn w:val="Titre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Corpsdetexte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e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e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epuces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epuces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epuces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Corpsdetexte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auNormal"/>
    <w:uiPriority w:val="99"/>
    <w:qFormat/>
    <w:rsid w:val="005E4069"/>
    <w:rPr>
      <w:rFonts w:ascii="Arial" w:hAnsi="Arial"/>
    </w:rPr>
    <w:tblPr>
      <w:tblStyleRowBandSize w:val="1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Policepardfau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CodeHTML">
    <w:name w:val="HTML Code"/>
    <w:basedOn w:val="Policepardfau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link w:val="ParagraphedelisteCar"/>
    <w:uiPriority w:val="99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ParagraphedelisteCar">
    <w:name w:val="Paragraphe de liste Car"/>
    <w:basedOn w:val="Policepardfaut"/>
    <w:link w:val="Paragraphedeliste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Policepardfaut"/>
    <w:rsid w:val="00C43F2E"/>
  </w:style>
  <w:style w:type="character" w:styleId="Emphaseintense">
    <w:name w:val="Intense Emphasis"/>
    <w:basedOn w:val="Policepardfaut"/>
    <w:uiPriority w:val="21"/>
    <w:qFormat/>
    <w:rsid w:val="007C01D2"/>
    <w:rPr>
      <w:b/>
      <w:bCs/>
      <w:i/>
      <w:iCs/>
      <w:color w:val="FFBC1D" w:themeColor="accent1"/>
    </w:rPr>
  </w:style>
  <w:style w:type="paragraph" w:styleId="PrformatHTML">
    <w:name w:val="HTML Preformatted"/>
    <w:basedOn w:val="Normal"/>
    <w:link w:val="PrformatHTMLCar"/>
    <w:rsid w:val="007A1BD2"/>
    <w:pPr>
      <w:spacing w:before="0" w:line="240" w:lineRule="auto"/>
    </w:pPr>
    <w:rPr>
      <w:rFonts w:ascii="Consolas" w:hAnsi="Consolas" w:cs="Consolas"/>
    </w:rPr>
  </w:style>
  <w:style w:type="character" w:customStyle="1" w:styleId="PrformatHTMLCar">
    <w:name w:val="Préformaté HTML Car"/>
    <w:basedOn w:val="Policepardfaut"/>
    <w:link w:val="PrformatHTML"/>
    <w:rsid w:val="007A1BD2"/>
    <w:rPr>
      <w:rFonts w:ascii="Consolas" w:eastAsia="Arial" w:hAnsi="Consolas" w:cs="Consolas"/>
      <w:lang w:val="en-GB"/>
    </w:rPr>
  </w:style>
  <w:style w:type="paragraph" w:styleId="Textebrut">
    <w:name w:val="Plain Text"/>
    <w:basedOn w:val="Normal"/>
    <w:link w:val="TextebrutCar"/>
    <w:uiPriority w:val="99"/>
    <w:unhideWhenUsed/>
    <w:rsid w:val="0076513D"/>
    <w:pPr>
      <w:kinsoku/>
      <w:spacing w:before="0" w:line="240" w:lineRule="auto"/>
    </w:pPr>
    <w:rPr>
      <w:rFonts w:ascii="Consolas" w:eastAsiaTheme="minorHAnsi" w:hAnsi="Consolas" w:cs="Consolas"/>
      <w:sz w:val="21"/>
      <w:szCs w:val="21"/>
      <w:lang w:val="fr-FR"/>
    </w:rPr>
  </w:style>
  <w:style w:type="character" w:customStyle="1" w:styleId="TextebrutCar">
    <w:name w:val="Texte brut Car"/>
    <w:basedOn w:val="Policepardfaut"/>
    <w:link w:val="Textebrut"/>
    <w:uiPriority w:val="99"/>
    <w:rsid w:val="0076513D"/>
    <w:rPr>
      <w:rFonts w:ascii="Consolas" w:eastAsiaTheme="minorHAnsi" w:hAnsi="Consolas" w:cs="Consolas"/>
      <w:sz w:val="21"/>
      <w:szCs w:val="21"/>
      <w:lang w:val="fr-FR"/>
    </w:rPr>
  </w:style>
  <w:style w:type="character" w:styleId="Accentuation">
    <w:name w:val="Emphasis"/>
    <w:basedOn w:val="Policepardfaut"/>
    <w:qFormat/>
    <w:rsid w:val="0024260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5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iki.hybris.com/display/accdoc/Data+Importing+Capability+in+the+Commerce+Accelerator" TargetMode="External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iki.hybris.com" TargetMode="External"/><Relationship Id="rId17" Type="http://schemas.openxmlformats.org/officeDocument/2006/relationships/oleObject" Target="embeddings/oleObject1.bin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package" Target="embeddings/Feuille_de_calcul_Microsoft_Excel_prenant_en_charge_les_macros1.xlsm"/><Relationship Id="rId23" Type="http://schemas.openxmlformats.org/officeDocument/2006/relationships/image" Target="media/image13.emf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EB8ECB-EE80-489F-96EC-05FF98D65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Template.dotx</Template>
  <TotalTime>1137</TotalTime>
  <Pages>1</Pages>
  <Words>1458</Words>
  <Characters>8025</Characters>
  <Application>Microsoft Office Word</Application>
  <DocSecurity>0</DocSecurity>
  <Lines>66</Lines>
  <Paragraphs>18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&lt;&lt;Client&gt;&gt;</vt:lpstr>
    </vt:vector>
  </TitlesOfParts>
  <Company>Capgemini</Company>
  <LinksUpToDate>false</LinksUpToDate>
  <CharactersWithSpaces>9465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Capgemini</dc:creator>
  <cp:lastModifiedBy>NEVES, Michael</cp:lastModifiedBy>
  <cp:revision>52</cp:revision>
  <cp:lastPrinted>2009-03-04T05:32:00Z</cp:lastPrinted>
  <dcterms:created xsi:type="dcterms:W3CDTF">2015-03-30T16:16:00Z</dcterms:created>
  <dcterms:modified xsi:type="dcterms:W3CDTF">2015-04-24T13:42:00Z</dcterms:modified>
</cp:coreProperties>
</file>